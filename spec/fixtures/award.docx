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5D0501A" w14:textId="3C50B10E" w:rsidR="00FA630B" w:rsidRDefault="000007AF">
      <w:pPr>
        <w:pStyle w:val="Title"/>
      </w:pPr>
      <w:r>
        <w:rPr>
          <w:noProof/>
          <w:lang w:eastAsia="en-US"/>
        </w:rPr>
        <mc:AlternateContent>
          <mc:Choice Requires="wpg">
            <w:drawing>
              <wp:anchor distT="0" distB="0" distL="91440" distR="91440" simplePos="0" relativeHeight="251670015" behindDoc="0" locked="0" layoutInCell="1" allowOverlap="1" wp14:anchorId="55E41B50" wp14:editId="72166878">
                <wp:simplePos x="0" y="0"/>
                <wp:positionH relativeFrom="page">
                  <wp:posOffset>2994660</wp:posOffset>
                </wp:positionH>
                <wp:positionV relativeFrom="page">
                  <wp:posOffset>1005840</wp:posOffset>
                </wp:positionV>
                <wp:extent cx="4069080" cy="1663700"/>
                <wp:effectExtent l="25400" t="0" r="45720" b="63500"/>
                <wp:wrapSquare wrapText="bothSides"/>
                <wp:docPr id="1" name="Group 13" descr="&quot;Improved&quot; written in script with artwork fill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9080" cy="1663700"/>
                          <a:chOff x="0" y="0"/>
                          <a:chExt cx="4065588" cy="1666875"/>
                        </a:xfrm>
                      </wpg:grpSpPr>
                      <wps:wsp>
                        <wps:cNvPr id="2" name="Freeform 2"/>
                        <wps:cNvSpPr>
                          <a:spLocks noEditPoints="1"/>
                        </wps:cNvSpPr>
                        <wps:spPr bwMode="auto">
                          <a:xfrm>
                            <a:off x="0" y="0"/>
                            <a:ext cx="4065588" cy="1666875"/>
                          </a:xfrm>
                          <a:custGeom>
                            <a:avLst/>
                            <a:gdLst>
                              <a:gd name="T0" fmla="*/ 2899 w 5122"/>
                              <a:gd name="T1" fmla="*/ 893 h 2100"/>
                              <a:gd name="T2" fmla="*/ 2952 w 5122"/>
                              <a:gd name="T3" fmla="*/ 924 h 2100"/>
                              <a:gd name="T4" fmla="*/ 2272 w 5122"/>
                              <a:gd name="T5" fmla="*/ 812 h 2100"/>
                              <a:gd name="T6" fmla="*/ 4368 w 5122"/>
                              <a:gd name="T7" fmla="*/ 1164 h 2100"/>
                              <a:gd name="T8" fmla="*/ 4480 w 5122"/>
                              <a:gd name="T9" fmla="*/ 859 h 2100"/>
                              <a:gd name="T10" fmla="*/ 3511 w 5122"/>
                              <a:gd name="T11" fmla="*/ 849 h 2100"/>
                              <a:gd name="T12" fmla="*/ 722 w 5122"/>
                              <a:gd name="T13" fmla="*/ 373 h 2100"/>
                              <a:gd name="T14" fmla="*/ 492 w 5122"/>
                              <a:gd name="T15" fmla="*/ 1257 h 2100"/>
                              <a:gd name="T16" fmla="*/ 101 w 5122"/>
                              <a:gd name="T17" fmla="*/ 1683 h 2100"/>
                              <a:gd name="T18" fmla="*/ 309 w 5122"/>
                              <a:gd name="T19" fmla="*/ 515 h 2100"/>
                              <a:gd name="T20" fmla="*/ 304 w 5122"/>
                              <a:gd name="T21" fmla="*/ 1081 h 2100"/>
                              <a:gd name="T22" fmla="*/ 2 w 5122"/>
                              <a:gd name="T23" fmla="*/ 971 h 2100"/>
                              <a:gd name="T24" fmla="*/ 4756 w 5122"/>
                              <a:gd name="T25" fmla="*/ 213 h 2100"/>
                              <a:gd name="T26" fmla="*/ 4636 w 5122"/>
                              <a:gd name="T27" fmla="*/ 877 h 2100"/>
                              <a:gd name="T28" fmla="*/ 4765 w 5122"/>
                              <a:gd name="T29" fmla="*/ 208 h 2100"/>
                              <a:gd name="T30" fmla="*/ 4703 w 5122"/>
                              <a:gd name="T31" fmla="*/ 873 h 2100"/>
                              <a:gd name="T32" fmla="*/ 4907 w 5122"/>
                              <a:gd name="T33" fmla="*/ 930 h 2100"/>
                              <a:gd name="T34" fmla="*/ 4924 w 5122"/>
                              <a:gd name="T35" fmla="*/ 1265 h 2100"/>
                              <a:gd name="T36" fmla="*/ 3242 w 5122"/>
                              <a:gd name="T37" fmla="*/ 1577 h 2100"/>
                              <a:gd name="T38" fmla="*/ 2205 w 5122"/>
                              <a:gd name="T39" fmla="*/ 1766 h 2100"/>
                              <a:gd name="T40" fmla="*/ 4622 w 5122"/>
                              <a:gd name="T41" fmla="*/ 1305 h 2100"/>
                              <a:gd name="T42" fmla="*/ 5000 w 5122"/>
                              <a:gd name="T43" fmla="*/ 960 h 2100"/>
                              <a:gd name="T44" fmla="*/ 4663 w 5122"/>
                              <a:gd name="T45" fmla="*/ 1224 h 2100"/>
                              <a:gd name="T46" fmla="*/ 4136 w 5122"/>
                              <a:gd name="T47" fmla="*/ 1187 h 2100"/>
                              <a:gd name="T48" fmla="*/ 3590 w 5122"/>
                              <a:gd name="T49" fmla="*/ 1042 h 2100"/>
                              <a:gd name="T50" fmla="*/ 3154 w 5122"/>
                              <a:gd name="T51" fmla="*/ 1226 h 2100"/>
                              <a:gd name="T52" fmla="*/ 2560 w 5122"/>
                              <a:gd name="T53" fmla="*/ 1305 h 2100"/>
                              <a:gd name="T54" fmla="*/ 2359 w 5122"/>
                              <a:gd name="T55" fmla="*/ 1101 h 2100"/>
                              <a:gd name="T56" fmla="*/ 1806 w 5122"/>
                              <a:gd name="T57" fmla="*/ 1428 h 2100"/>
                              <a:gd name="T58" fmla="*/ 1741 w 5122"/>
                              <a:gd name="T59" fmla="*/ 1248 h 2100"/>
                              <a:gd name="T60" fmla="*/ 1736 w 5122"/>
                              <a:gd name="T61" fmla="*/ 1028 h 2100"/>
                              <a:gd name="T62" fmla="*/ 1278 w 5122"/>
                              <a:gd name="T63" fmla="*/ 2061 h 2100"/>
                              <a:gd name="T64" fmla="*/ 1172 w 5122"/>
                              <a:gd name="T65" fmla="*/ 1318 h 2100"/>
                              <a:gd name="T66" fmla="*/ 1137 w 5122"/>
                              <a:gd name="T67" fmla="*/ 1150 h 2100"/>
                              <a:gd name="T68" fmla="*/ 871 w 5122"/>
                              <a:gd name="T69" fmla="*/ 1472 h 2100"/>
                              <a:gd name="T70" fmla="*/ 793 w 5122"/>
                              <a:gd name="T71" fmla="*/ 1258 h 2100"/>
                              <a:gd name="T72" fmla="*/ 688 w 5122"/>
                              <a:gd name="T73" fmla="*/ 1108 h 2100"/>
                              <a:gd name="T74" fmla="*/ 697 w 5122"/>
                              <a:gd name="T75" fmla="*/ 1003 h 2100"/>
                              <a:gd name="T76" fmla="*/ 1028 w 5122"/>
                              <a:gd name="T77" fmla="*/ 947 h 2100"/>
                              <a:gd name="T78" fmla="*/ 1357 w 5122"/>
                              <a:gd name="T79" fmla="*/ 919 h 2100"/>
                              <a:gd name="T80" fmla="*/ 1301 w 5122"/>
                              <a:gd name="T81" fmla="*/ 1381 h 2100"/>
                              <a:gd name="T82" fmla="*/ 1539 w 5122"/>
                              <a:gd name="T83" fmla="*/ 1025 h 2100"/>
                              <a:gd name="T84" fmla="*/ 1596 w 5122"/>
                              <a:gd name="T85" fmla="*/ 913 h 2100"/>
                              <a:gd name="T86" fmla="*/ 1977 w 5122"/>
                              <a:gd name="T87" fmla="*/ 916 h 2100"/>
                              <a:gd name="T88" fmla="*/ 2102 w 5122"/>
                              <a:gd name="T89" fmla="*/ 1201 h 2100"/>
                              <a:gd name="T90" fmla="*/ 2245 w 5122"/>
                              <a:gd name="T91" fmla="*/ 737 h 2100"/>
                              <a:gd name="T92" fmla="*/ 2511 w 5122"/>
                              <a:gd name="T93" fmla="*/ 980 h 2100"/>
                              <a:gd name="T94" fmla="*/ 2430 w 5122"/>
                              <a:gd name="T95" fmla="*/ 1304 h 2100"/>
                              <a:gd name="T96" fmla="*/ 2767 w 5122"/>
                              <a:gd name="T97" fmla="*/ 863 h 2100"/>
                              <a:gd name="T98" fmla="*/ 2832 w 5122"/>
                              <a:gd name="T99" fmla="*/ 1282 h 2100"/>
                              <a:gd name="T100" fmla="*/ 2868 w 5122"/>
                              <a:gd name="T101" fmla="*/ 817 h 2100"/>
                              <a:gd name="T102" fmla="*/ 3110 w 5122"/>
                              <a:gd name="T103" fmla="*/ 1167 h 2100"/>
                              <a:gd name="T104" fmla="*/ 3349 w 5122"/>
                              <a:gd name="T105" fmla="*/ 786 h 2100"/>
                              <a:gd name="T106" fmla="*/ 3373 w 5122"/>
                              <a:gd name="T107" fmla="*/ 1218 h 2100"/>
                              <a:gd name="T108" fmla="*/ 3442 w 5122"/>
                              <a:gd name="T109" fmla="*/ 706 h 2100"/>
                              <a:gd name="T110" fmla="*/ 3644 w 5122"/>
                              <a:gd name="T111" fmla="*/ 943 h 2100"/>
                              <a:gd name="T112" fmla="*/ 4109 w 5122"/>
                              <a:gd name="T113" fmla="*/ 745 h 2100"/>
                              <a:gd name="T114" fmla="*/ 3868 w 5122"/>
                              <a:gd name="T115" fmla="*/ 1129 h 2100"/>
                              <a:gd name="T116" fmla="*/ 3942 w 5122"/>
                              <a:gd name="T117" fmla="*/ 792 h 2100"/>
                              <a:gd name="T118" fmla="*/ 4085 w 5122"/>
                              <a:gd name="T119" fmla="*/ 1145 h 2100"/>
                              <a:gd name="T120" fmla="*/ 4565 w 5122"/>
                              <a:gd name="T121" fmla="*/ 534 h 2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122" h="2100">
                                <a:moveTo>
                                  <a:pt x="1779" y="1296"/>
                                </a:moveTo>
                                <a:lnTo>
                                  <a:pt x="1759" y="1300"/>
                                </a:lnTo>
                                <a:lnTo>
                                  <a:pt x="1742" y="1310"/>
                                </a:lnTo>
                                <a:lnTo>
                                  <a:pt x="1731" y="1324"/>
                                </a:lnTo>
                                <a:lnTo>
                                  <a:pt x="1725" y="1339"/>
                                </a:lnTo>
                                <a:lnTo>
                                  <a:pt x="1724" y="1356"/>
                                </a:lnTo>
                                <a:lnTo>
                                  <a:pt x="1727" y="1369"/>
                                </a:lnTo>
                                <a:lnTo>
                                  <a:pt x="1734" y="1378"/>
                                </a:lnTo>
                                <a:lnTo>
                                  <a:pt x="1745" y="1384"/>
                                </a:lnTo>
                                <a:lnTo>
                                  <a:pt x="1761" y="1386"/>
                                </a:lnTo>
                                <a:lnTo>
                                  <a:pt x="1784" y="1380"/>
                                </a:lnTo>
                                <a:lnTo>
                                  <a:pt x="1807" y="1364"/>
                                </a:lnTo>
                                <a:lnTo>
                                  <a:pt x="1831" y="1339"/>
                                </a:lnTo>
                                <a:lnTo>
                                  <a:pt x="1851" y="1307"/>
                                </a:lnTo>
                                <a:lnTo>
                                  <a:pt x="1828" y="1300"/>
                                </a:lnTo>
                                <a:lnTo>
                                  <a:pt x="1803" y="1296"/>
                                </a:lnTo>
                                <a:lnTo>
                                  <a:pt x="1779" y="1296"/>
                                </a:lnTo>
                                <a:close/>
                                <a:moveTo>
                                  <a:pt x="2899" y="893"/>
                                </a:moveTo>
                                <a:lnTo>
                                  <a:pt x="2880" y="898"/>
                                </a:lnTo>
                                <a:lnTo>
                                  <a:pt x="2865" y="908"/>
                                </a:lnTo>
                                <a:lnTo>
                                  <a:pt x="2854" y="924"/>
                                </a:lnTo>
                                <a:lnTo>
                                  <a:pt x="2846" y="943"/>
                                </a:lnTo>
                                <a:lnTo>
                                  <a:pt x="2843" y="963"/>
                                </a:lnTo>
                                <a:lnTo>
                                  <a:pt x="2843" y="985"/>
                                </a:lnTo>
                                <a:lnTo>
                                  <a:pt x="2852" y="1025"/>
                                </a:lnTo>
                                <a:lnTo>
                                  <a:pt x="2871" y="1062"/>
                                </a:lnTo>
                                <a:lnTo>
                                  <a:pt x="2897" y="1098"/>
                                </a:lnTo>
                                <a:lnTo>
                                  <a:pt x="2930" y="1128"/>
                                </a:lnTo>
                                <a:lnTo>
                                  <a:pt x="2969" y="1151"/>
                                </a:lnTo>
                                <a:lnTo>
                                  <a:pt x="2978" y="1112"/>
                                </a:lnTo>
                                <a:lnTo>
                                  <a:pt x="2983" y="1072"/>
                                </a:lnTo>
                                <a:lnTo>
                                  <a:pt x="2983" y="1031"/>
                                </a:lnTo>
                                <a:lnTo>
                                  <a:pt x="2978" y="1002"/>
                                </a:lnTo>
                                <a:lnTo>
                                  <a:pt x="2972" y="972"/>
                                </a:lnTo>
                                <a:lnTo>
                                  <a:pt x="2963" y="946"/>
                                </a:lnTo>
                                <a:lnTo>
                                  <a:pt x="2952" y="924"/>
                                </a:lnTo>
                                <a:lnTo>
                                  <a:pt x="2936" y="907"/>
                                </a:lnTo>
                                <a:lnTo>
                                  <a:pt x="2919" y="896"/>
                                </a:lnTo>
                                <a:lnTo>
                                  <a:pt x="2899" y="893"/>
                                </a:lnTo>
                                <a:close/>
                                <a:moveTo>
                                  <a:pt x="2255" y="803"/>
                                </a:moveTo>
                                <a:lnTo>
                                  <a:pt x="2244" y="807"/>
                                </a:lnTo>
                                <a:lnTo>
                                  <a:pt x="2234" y="817"/>
                                </a:lnTo>
                                <a:lnTo>
                                  <a:pt x="2227" y="829"/>
                                </a:lnTo>
                                <a:lnTo>
                                  <a:pt x="2224" y="846"/>
                                </a:lnTo>
                                <a:lnTo>
                                  <a:pt x="2222" y="862"/>
                                </a:lnTo>
                                <a:lnTo>
                                  <a:pt x="2227" y="885"/>
                                </a:lnTo>
                                <a:lnTo>
                                  <a:pt x="2237" y="907"/>
                                </a:lnTo>
                                <a:lnTo>
                                  <a:pt x="2250" y="924"/>
                                </a:lnTo>
                                <a:lnTo>
                                  <a:pt x="2262" y="938"/>
                                </a:lnTo>
                                <a:lnTo>
                                  <a:pt x="2273" y="910"/>
                                </a:lnTo>
                                <a:lnTo>
                                  <a:pt x="2279" y="880"/>
                                </a:lnTo>
                                <a:lnTo>
                                  <a:pt x="2281" y="849"/>
                                </a:lnTo>
                                <a:lnTo>
                                  <a:pt x="2278" y="826"/>
                                </a:lnTo>
                                <a:lnTo>
                                  <a:pt x="2272" y="812"/>
                                </a:lnTo>
                                <a:lnTo>
                                  <a:pt x="2264" y="804"/>
                                </a:lnTo>
                                <a:lnTo>
                                  <a:pt x="2255" y="803"/>
                                </a:lnTo>
                                <a:close/>
                                <a:moveTo>
                                  <a:pt x="4466" y="765"/>
                                </a:moveTo>
                                <a:lnTo>
                                  <a:pt x="4435" y="772"/>
                                </a:lnTo>
                                <a:lnTo>
                                  <a:pt x="4407" y="786"/>
                                </a:lnTo>
                                <a:lnTo>
                                  <a:pt x="4380" y="804"/>
                                </a:lnTo>
                                <a:lnTo>
                                  <a:pt x="4359" y="829"/>
                                </a:lnTo>
                                <a:lnTo>
                                  <a:pt x="4338" y="859"/>
                                </a:lnTo>
                                <a:lnTo>
                                  <a:pt x="4323" y="891"/>
                                </a:lnTo>
                                <a:lnTo>
                                  <a:pt x="4310" y="927"/>
                                </a:lnTo>
                                <a:lnTo>
                                  <a:pt x="4303" y="964"/>
                                </a:lnTo>
                                <a:lnTo>
                                  <a:pt x="4300" y="1003"/>
                                </a:lnTo>
                                <a:lnTo>
                                  <a:pt x="4300" y="1042"/>
                                </a:lnTo>
                                <a:lnTo>
                                  <a:pt x="4306" y="1080"/>
                                </a:lnTo>
                                <a:lnTo>
                                  <a:pt x="4315" y="1111"/>
                                </a:lnTo>
                                <a:lnTo>
                                  <a:pt x="4329" y="1136"/>
                                </a:lnTo>
                                <a:lnTo>
                                  <a:pt x="4346" y="1153"/>
                                </a:lnTo>
                                <a:lnTo>
                                  <a:pt x="4368" y="1164"/>
                                </a:lnTo>
                                <a:lnTo>
                                  <a:pt x="4391" y="1165"/>
                                </a:lnTo>
                                <a:lnTo>
                                  <a:pt x="4414" y="1160"/>
                                </a:lnTo>
                                <a:lnTo>
                                  <a:pt x="4441" y="1148"/>
                                </a:lnTo>
                                <a:lnTo>
                                  <a:pt x="4467" y="1129"/>
                                </a:lnTo>
                                <a:lnTo>
                                  <a:pt x="4495" y="1103"/>
                                </a:lnTo>
                                <a:lnTo>
                                  <a:pt x="4523" y="1070"/>
                                </a:lnTo>
                                <a:lnTo>
                                  <a:pt x="4518" y="1038"/>
                                </a:lnTo>
                                <a:lnTo>
                                  <a:pt x="4514" y="1002"/>
                                </a:lnTo>
                                <a:lnTo>
                                  <a:pt x="4511" y="954"/>
                                </a:lnTo>
                                <a:lnTo>
                                  <a:pt x="4511" y="904"/>
                                </a:lnTo>
                                <a:lnTo>
                                  <a:pt x="4497" y="902"/>
                                </a:lnTo>
                                <a:lnTo>
                                  <a:pt x="4484" y="899"/>
                                </a:lnTo>
                                <a:lnTo>
                                  <a:pt x="4473" y="893"/>
                                </a:lnTo>
                                <a:lnTo>
                                  <a:pt x="4466" y="885"/>
                                </a:lnTo>
                                <a:lnTo>
                                  <a:pt x="4461" y="876"/>
                                </a:lnTo>
                                <a:lnTo>
                                  <a:pt x="4464" y="870"/>
                                </a:lnTo>
                                <a:lnTo>
                                  <a:pt x="4470" y="863"/>
                                </a:lnTo>
                                <a:lnTo>
                                  <a:pt x="4480" y="859"/>
                                </a:lnTo>
                                <a:lnTo>
                                  <a:pt x="4489" y="854"/>
                                </a:lnTo>
                                <a:lnTo>
                                  <a:pt x="4500" y="846"/>
                                </a:lnTo>
                                <a:lnTo>
                                  <a:pt x="4509" y="837"/>
                                </a:lnTo>
                                <a:lnTo>
                                  <a:pt x="4514" y="823"/>
                                </a:lnTo>
                                <a:lnTo>
                                  <a:pt x="4515" y="803"/>
                                </a:lnTo>
                                <a:lnTo>
                                  <a:pt x="4511" y="787"/>
                                </a:lnTo>
                                <a:lnTo>
                                  <a:pt x="4503" y="776"/>
                                </a:lnTo>
                                <a:lnTo>
                                  <a:pt x="4492" y="770"/>
                                </a:lnTo>
                                <a:lnTo>
                                  <a:pt x="4480" y="767"/>
                                </a:lnTo>
                                <a:lnTo>
                                  <a:pt x="4466" y="765"/>
                                </a:lnTo>
                                <a:close/>
                                <a:moveTo>
                                  <a:pt x="3517" y="711"/>
                                </a:moveTo>
                                <a:lnTo>
                                  <a:pt x="3505" y="716"/>
                                </a:lnTo>
                                <a:lnTo>
                                  <a:pt x="3495" y="725"/>
                                </a:lnTo>
                                <a:lnTo>
                                  <a:pt x="3491" y="740"/>
                                </a:lnTo>
                                <a:lnTo>
                                  <a:pt x="3487" y="756"/>
                                </a:lnTo>
                                <a:lnTo>
                                  <a:pt x="3487" y="773"/>
                                </a:lnTo>
                                <a:lnTo>
                                  <a:pt x="3495" y="812"/>
                                </a:lnTo>
                                <a:lnTo>
                                  <a:pt x="3511" y="849"/>
                                </a:lnTo>
                                <a:lnTo>
                                  <a:pt x="3532" y="882"/>
                                </a:lnTo>
                                <a:lnTo>
                                  <a:pt x="3557" y="910"/>
                                </a:lnTo>
                                <a:lnTo>
                                  <a:pt x="3568" y="856"/>
                                </a:lnTo>
                                <a:lnTo>
                                  <a:pt x="3570" y="803"/>
                                </a:lnTo>
                                <a:lnTo>
                                  <a:pt x="3565" y="773"/>
                                </a:lnTo>
                                <a:lnTo>
                                  <a:pt x="3557" y="748"/>
                                </a:lnTo>
                                <a:lnTo>
                                  <a:pt x="3548" y="731"/>
                                </a:lnTo>
                                <a:lnTo>
                                  <a:pt x="3539" y="719"/>
                                </a:lnTo>
                                <a:lnTo>
                                  <a:pt x="3526" y="712"/>
                                </a:lnTo>
                                <a:lnTo>
                                  <a:pt x="3517" y="711"/>
                                </a:lnTo>
                                <a:close/>
                                <a:moveTo>
                                  <a:pt x="688" y="316"/>
                                </a:moveTo>
                                <a:lnTo>
                                  <a:pt x="702" y="317"/>
                                </a:lnTo>
                                <a:lnTo>
                                  <a:pt x="714" y="324"/>
                                </a:lnTo>
                                <a:lnTo>
                                  <a:pt x="722" y="336"/>
                                </a:lnTo>
                                <a:lnTo>
                                  <a:pt x="725" y="350"/>
                                </a:lnTo>
                                <a:lnTo>
                                  <a:pt x="725" y="359"/>
                                </a:lnTo>
                                <a:lnTo>
                                  <a:pt x="724" y="369"/>
                                </a:lnTo>
                                <a:lnTo>
                                  <a:pt x="722" y="373"/>
                                </a:lnTo>
                                <a:lnTo>
                                  <a:pt x="719" y="387"/>
                                </a:lnTo>
                                <a:lnTo>
                                  <a:pt x="713" y="409"/>
                                </a:lnTo>
                                <a:lnTo>
                                  <a:pt x="705" y="437"/>
                                </a:lnTo>
                                <a:lnTo>
                                  <a:pt x="696" y="473"/>
                                </a:lnTo>
                                <a:lnTo>
                                  <a:pt x="685" y="515"/>
                                </a:lnTo>
                                <a:lnTo>
                                  <a:pt x="672" y="562"/>
                                </a:lnTo>
                                <a:lnTo>
                                  <a:pt x="660" y="613"/>
                                </a:lnTo>
                                <a:lnTo>
                                  <a:pt x="646" y="667"/>
                                </a:lnTo>
                                <a:lnTo>
                                  <a:pt x="630" y="725"/>
                                </a:lnTo>
                                <a:lnTo>
                                  <a:pt x="615" y="786"/>
                                </a:lnTo>
                                <a:lnTo>
                                  <a:pt x="599" y="848"/>
                                </a:lnTo>
                                <a:lnTo>
                                  <a:pt x="582" y="910"/>
                                </a:lnTo>
                                <a:lnTo>
                                  <a:pt x="567" y="972"/>
                                </a:lnTo>
                                <a:lnTo>
                                  <a:pt x="550" y="1033"/>
                                </a:lnTo>
                                <a:lnTo>
                                  <a:pt x="534" y="1094"/>
                                </a:lnTo>
                                <a:lnTo>
                                  <a:pt x="520" y="1151"/>
                                </a:lnTo>
                                <a:lnTo>
                                  <a:pt x="505" y="1206"/>
                                </a:lnTo>
                                <a:lnTo>
                                  <a:pt x="492" y="1257"/>
                                </a:lnTo>
                                <a:lnTo>
                                  <a:pt x="480" y="1304"/>
                                </a:lnTo>
                                <a:lnTo>
                                  <a:pt x="469" y="1346"/>
                                </a:lnTo>
                                <a:lnTo>
                                  <a:pt x="450" y="1406"/>
                                </a:lnTo>
                                <a:lnTo>
                                  <a:pt x="429" y="1461"/>
                                </a:lnTo>
                                <a:lnTo>
                                  <a:pt x="405" y="1509"/>
                                </a:lnTo>
                                <a:lnTo>
                                  <a:pt x="379" y="1551"/>
                                </a:lnTo>
                                <a:lnTo>
                                  <a:pt x="351" y="1587"/>
                                </a:lnTo>
                                <a:lnTo>
                                  <a:pt x="321" y="1618"/>
                                </a:lnTo>
                                <a:lnTo>
                                  <a:pt x="292" y="1643"/>
                                </a:lnTo>
                                <a:lnTo>
                                  <a:pt x="261" y="1663"/>
                                </a:lnTo>
                                <a:lnTo>
                                  <a:pt x="230" y="1678"/>
                                </a:lnTo>
                                <a:lnTo>
                                  <a:pt x="199" y="1689"/>
                                </a:lnTo>
                                <a:lnTo>
                                  <a:pt x="169" y="1697"/>
                                </a:lnTo>
                                <a:lnTo>
                                  <a:pt x="140" y="1700"/>
                                </a:lnTo>
                                <a:lnTo>
                                  <a:pt x="126" y="1702"/>
                                </a:lnTo>
                                <a:lnTo>
                                  <a:pt x="115" y="1699"/>
                                </a:lnTo>
                                <a:lnTo>
                                  <a:pt x="106" y="1694"/>
                                </a:lnTo>
                                <a:lnTo>
                                  <a:pt x="101" y="1683"/>
                                </a:lnTo>
                                <a:lnTo>
                                  <a:pt x="104" y="1672"/>
                                </a:lnTo>
                                <a:lnTo>
                                  <a:pt x="113" y="1663"/>
                                </a:lnTo>
                                <a:lnTo>
                                  <a:pt x="130" y="1654"/>
                                </a:lnTo>
                                <a:lnTo>
                                  <a:pt x="155" y="1643"/>
                                </a:lnTo>
                                <a:lnTo>
                                  <a:pt x="180" y="1629"/>
                                </a:lnTo>
                                <a:lnTo>
                                  <a:pt x="207" y="1610"/>
                                </a:lnTo>
                                <a:lnTo>
                                  <a:pt x="231" y="1584"/>
                                </a:lnTo>
                                <a:lnTo>
                                  <a:pt x="255" y="1552"/>
                                </a:lnTo>
                                <a:lnTo>
                                  <a:pt x="273" y="1517"/>
                                </a:lnTo>
                                <a:lnTo>
                                  <a:pt x="289" y="1478"/>
                                </a:lnTo>
                                <a:lnTo>
                                  <a:pt x="559" y="437"/>
                                </a:lnTo>
                                <a:lnTo>
                                  <a:pt x="529" y="440"/>
                                </a:lnTo>
                                <a:lnTo>
                                  <a:pt x="497" y="445"/>
                                </a:lnTo>
                                <a:lnTo>
                                  <a:pt x="461" y="453"/>
                                </a:lnTo>
                                <a:lnTo>
                                  <a:pt x="422" y="462"/>
                                </a:lnTo>
                                <a:lnTo>
                                  <a:pt x="385" y="476"/>
                                </a:lnTo>
                                <a:lnTo>
                                  <a:pt x="346" y="493"/>
                                </a:lnTo>
                                <a:lnTo>
                                  <a:pt x="309" y="515"/>
                                </a:lnTo>
                                <a:lnTo>
                                  <a:pt x="272" y="541"/>
                                </a:lnTo>
                                <a:lnTo>
                                  <a:pt x="239" y="572"/>
                                </a:lnTo>
                                <a:lnTo>
                                  <a:pt x="208" y="611"/>
                                </a:lnTo>
                                <a:lnTo>
                                  <a:pt x="179" y="656"/>
                                </a:lnTo>
                                <a:lnTo>
                                  <a:pt x="155" y="705"/>
                                </a:lnTo>
                                <a:lnTo>
                                  <a:pt x="140" y="754"/>
                                </a:lnTo>
                                <a:lnTo>
                                  <a:pt x="129" y="804"/>
                                </a:lnTo>
                                <a:lnTo>
                                  <a:pt x="123" y="852"/>
                                </a:lnTo>
                                <a:lnTo>
                                  <a:pt x="124" y="898"/>
                                </a:lnTo>
                                <a:lnTo>
                                  <a:pt x="130" y="940"/>
                                </a:lnTo>
                                <a:lnTo>
                                  <a:pt x="143" y="975"/>
                                </a:lnTo>
                                <a:lnTo>
                                  <a:pt x="160" y="1008"/>
                                </a:lnTo>
                                <a:lnTo>
                                  <a:pt x="182" y="1034"/>
                                </a:lnTo>
                                <a:lnTo>
                                  <a:pt x="207" y="1056"/>
                                </a:lnTo>
                                <a:lnTo>
                                  <a:pt x="233" y="1070"/>
                                </a:lnTo>
                                <a:lnTo>
                                  <a:pt x="261" y="1080"/>
                                </a:lnTo>
                                <a:lnTo>
                                  <a:pt x="287" y="1080"/>
                                </a:lnTo>
                                <a:lnTo>
                                  <a:pt x="304" y="1081"/>
                                </a:lnTo>
                                <a:lnTo>
                                  <a:pt x="318" y="1086"/>
                                </a:lnTo>
                                <a:lnTo>
                                  <a:pt x="326" y="1095"/>
                                </a:lnTo>
                                <a:lnTo>
                                  <a:pt x="331" y="1104"/>
                                </a:lnTo>
                                <a:lnTo>
                                  <a:pt x="329" y="1115"/>
                                </a:lnTo>
                                <a:lnTo>
                                  <a:pt x="321" y="1128"/>
                                </a:lnTo>
                                <a:lnTo>
                                  <a:pt x="311" y="1140"/>
                                </a:lnTo>
                                <a:lnTo>
                                  <a:pt x="293" y="1153"/>
                                </a:lnTo>
                                <a:lnTo>
                                  <a:pt x="270" y="1164"/>
                                </a:lnTo>
                                <a:lnTo>
                                  <a:pt x="241" y="1173"/>
                                </a:lnTo>
                                <a:lnTo>
                                  <a:pt x="203" y="1178"/>
                                </a:lnTo>
                                <a:lnTo>
                                  <a:pt x="165" y="1176"/>
                                </a:lnTo>
                                <a:lnTo>
                                  <a:pt x="129" y="1167"/>
                                </a:lnTo>
                                <a:lnTo>
                                  <a:pt x="95" y="1148"/>
                                </a:lnTo>
                                <a:lnTo>
                                  <a:pt x="65" y="1123"/>
                                </a:lnTo>
                                <a:lnTo>
                                  <a:pt x="42" y="1092"/>
                                </a:lnTo>
                                <a:lnTo>
                                  <a:pt x="22" y="1056"/>
                                </a:lnTo>
                                <a:lnTo>
                                  <a:pt x="8" y="1014"/>
                                </a:lnTo>
                                <a:lnTo>
                                  <a:pt x="2" y="971"/>
                                </a:lnTo>
                                <a:lnTo>
                                  <a:pt x="0" y="921"/>
                                </a:lnTo>
                                <a:lnTo>
                                  <a:pt x="6" y="868"/>
                                </a:lnTo>
                                <a:lnTo>
                                  <a:pt x="19" y="814"/>
                                </a:lnTo>
                                <a:lnTo>
                                  <a:pt x="37" y="756"/>
                                </a:lnTo>
                                <a:lnTo>
                                  <a:pt x="64" y="698"/>
                                </a:lnTo>
                                <a:lnTo>
                                  <a:pt x="96" y="642"/>
                                </a:lnTo>
                                <a:lnTo>
                                  <a:pt x="135" y="588"/>
                                </a:lnTo>
                                <a:lnTo>
                                  <a:pt x="183" y="537"/>
                                </a:lnTo>
                                <a:lnTo>
                                  <a:pt x="241" y="487"/>
                                </a:lnTo>
                                <a:lnTo>
                                  <a:pt x="301" y="445"/>
                                </a:lnTo>
                                <a:lnTo>
                                  <a:pt x="365" y="409"/>
                                </a:lnTo>
                                <a:lnTo>
                                  <a:pt x="432" y="378"/>
                                </a:lnTo>
                                <a:lnTo>
                                  <a:pt x="497" y="355"/>
                                </a:lnTo>
                                <a:lnTo>
                                  <a:pt x="564" y="336"/>
                                </a:lnTo>
                                <a:lnTo>
                                  <a:pt x="627" y="324"/>
                                </a:lnTo>
                                <a:lnTo>
                                  <a:pt x="688" y="316"/>
                                </a:lnTo>
                                <a:close/>
                                <a:moveTo>
                                  <a:pt x="4765" y="208"/>
                                </a:moveTo>
                                <a:lnTo>
                                  <a:pt x="4756" y="213"/>
                                </a:lnTo>
                                <a:lnTo>
                                  <a:pt x="4747" y="229"/>
                                </a:lnTo>
                                <a:lnTo>
                                  <a:pt x="4736" y="252"/>
                                </a:lnTo>
                                <a:lnTo>
                                  <a:pt x="4725" y="282"/>
                                </a:lnTo>
                                <a:lnTo>
                                  <a:pt x="4713" y="319"/>
                                </a:lnTo>
                                <a:lnTo>
                                  <a:pt x="4702" y="362"/>
                                </a:lnTo>
                                <a:lnTo>
                                  <a:pt x="4689" y="409"/>
                                </a:lnTo>
                                <a:lnTo>
                                  <a:pt x="4678" y="460"/>
                                </a:lnTo>
                                <a:lnTo>
                                  <a:pt x="4667" y="513"/>
                                </a:lnTo>
                                <a:lnTo>
                                  <a:pt x="4658" y="569"/>
                                </a:lnTo>
                                <a:lnTo>
                                  <a:pt x="4650" y="625"/>
                                </a:lnTo>
                                <a:lnTo>
                                  <a:pt x="4643" y="681"/>
                                </a:lnTo>
                                <a:lnTo>
                                  <a:pt x="4638" y="736"/>
                                </a:lnTo>
                                <a:lnTo>
                                  <a:pt x="4636" y="761"/>
                                </a:lnTo>
                                <a:lnTo>
                                  <a:pt x="4636" y="789"/>
                                </a:lnTo>
                                <a:lnTo>
                                  <a:pt x="4635" y="817"/>
                                </a:lnTo>
                                <a:lnTo>
                                  <a:pt x="4635" y="842"/>
                                </a:lnTo>
                                <a:lnTo>
                                  <a:pt x="4635" y="863"/>
                                </a:lnTo>
                                <a:lnTo>
                                  <a:pt x="4636" y="877"/>
                                </a:lnTo>
                                <a:lnTo>
                                  <a:pt x="4660" y="824"/>
                                </a:lnTo>
                                <a:lnTo>
                                  <a:pt x="4680" y="768"/>
                                </a:lnTo>
                                <a:lnTo>
                                  <a:pt x="4699" y="711"/>
                                </a:lnTo>
                                <a:lnTo>
                                  <a:pt x="4714" y="652"/>
                                </a:lnTo>
                                <a:lnTo>
                                  <a:pt x="4728" y="594"/>
                                </a:lnTo>
                                <a:lnTo>
                                  <a:pt x="4740" y="538"/>
                                </a:lnTo>
                                <a:lnTo>
                                  <a:pt x="4751" y="484"/>
                                </a:lnTo>
                                <a:lnTo>
                                  <a:pt x="4759" y="432"/>
                                </a:lnTo>
                                <a:lnTo>
                                  <a:pt x="4767" y="386"/>
                                </a:lnTo>
                                <a:lnTo>
                                  <a:pt x="4772" y="345"/>
                                </a:lnTo>
                                <a:lnTo>
                                  <a:pt x="4776" y="310"/>
                                </a:lnTo>
                                <a:lnTo>
                                  <a:pt x="4778" y="282"/>
                                </a:lnTo>
                                <a:lnTo>
                                  <a:pt x="4779" y="261"/>
                                </a:lnTo>
                                <a:lnTo>
                                  <a:pt x="4779" y="250"/>
                                </a:lnTo>
                                <a:lnTo>
                                  <a:pt x="4778" y="230"/>
                                </a:lnTo>
                                <a:lnTo>
                                  <a:pt x="4775" y="218"/>
                                </a:lnTo>
                                <a:lnTo>
                                  <a:pt x="4770" y="210"/>
                                </a:lnTo>
                                <a:lnTo>
                                  <a:pt x="4765" y="208"/>
                                </a:lnTo>
                                <a:close/>
                                <a:moveTo>
                                  <a:pt x="4855" y="0"/>
                                </a:moveTo>
                                <a:lnTo>
                                  <a:pt x="4869" y="3"/>
                                </a:lnTo>
                                <a:lnTo>
                                  <a:pt x="4880" y="12"/>
                                </a:lnTo>
                                <a:lnTo>
                                  <a:pt x="4891" y="28"/>
                                </a:lnTo>
                                <a:lnTo>
                                  <a:pt x="4897" y="53"/>
                                </a:lnTo>
                                <a:lnTo>
                                  <a:pt x="4902" y="84"/>
                                </a:lnTo>
                                <a:lnTo>
                                  <a:pt x="4904" y="135"/>
                                </a:lnTo>
                                <a:lnTo>
                                  <a:pt x="4900" y="193"/>
                                </a:lnTo>
                                <a:lnTo>
                                  <a:pt x="4894" y="255"/>
                                </a:lnTo>
                                <a:lnTo>
                                  <a:pt x="4883" y="322"/>
                                </a:lnTo>
                                <a:lnTo>
                                  <a:pt x="4869" y="390"/>
                                </a:lnTo>
                                <a:lnTo>
                                  <a:pt x="4852" y="462"/>
                                </a:lnTo>
                                <a:lnTo>
                                  <a:pt x="4832" y="534"/>
                                </a:lnTo>
                                <a:lnTo>
                                  <a:pt x="4809" y="605"/>
                                </a:lnTo>
                                <a:lnTo>
                                  <a:pt x="4786" y="677"/>
                                </a:lnTo>
                                <a:lnTo>
                                  <a:pt x="4759" y="745"/>
                                </a:lnTo>
                                <a:lnTo>
                                  <a:pt x="4731" y="810"/>
                                </a:lnTo>
                                <a:lnTo>
                                  <a:pt x="4703" y="873"/>
                                </a:lnTo>
                                <a:lnTo>
                                  <a:pt x="4674" y="929"/>
                                </a:lnTo>
                                <a:lnTo>
                                  <a:pt x="4644" y="980"/>
                                </a:lnTo>
                                <a:lnTo>
                                  <a:pt x="4650" y="1022"/>
                                </a:lnTo>
                                <a:lnTo>
                                  <a:pt x="4658" y="1056"/>
                                </a:lnTo>
                                <a:lnTo>
                                  <a:pt x="4667" y="1083"/>
                                </a:lnTo>
                                <a:lnTo>
                                  <a:pt x="4677" y="1101"/>
                                </a:lnTo>
                                <a:lnTo>
                                  <a:pt x="4688" y="1114"/>
                                </a:lnTo>
                                <a:lnTo>
                                  <a:pt x="4699" y="1122"/>
                                </a:lnTo>
                                <a:lnTo>
                                  <a:pt x="4711" y="1123"/>
                                </a:lnTo>
                                <a:lnTo>
                                  <a:pt x="4730" y="1118"/>
                                </a:lnTo>
                                <a:lnTo>
                                  <a:pt x="4750" y="1106"/>
                                </a:lnTo>
                                <a:lnTo>
                                  <a:pt x="4773" y="1089"/>
                                </a:lnTo>
                                <a:lnTo>
                                  <a:pt x="4796" y="1066"/>
                                </a:lnTo>
                                <a:lnTo>
                                  <a:pt x="4821" y="1038"/>
                                </a:lnTo>
                                <a:lnTo>
                                  <a:pt x="4848" y="1006"/>
                                </a:lnTo>
                                <a:lnTo>
                                  <a:pt x="4876" y="971"/>
                                </a:lnTo>
                                <a:lnTo>
                                  <a:pt x="4876" y="971"/>
                                </a:lnTo>
                                <a:lnTo>
                                  <a:pt x="4907" y="930"/>
                                </a:lnTo>
                                <a:lnTo>
                                  <a:pt x="4939" y="899"/>
                                </a:lnTo>
                                <a:lnTo>
                                  <a:pt x="4969" y="877"/>
                                </a:lnTo>
                                <a:lnTo>
                                  <a:pt x="4998" y="863"/>
                                </a:lnTo>
                                <a:lnTo>
                                  <a:pt x="5026" y="857"/>
                                </a:lnTo>
                                <a:lnTo>
                                  <a:pt x="5054" y="859"/>
                                </a:lnTo>
                                <a:lnTo>
                                  <a:pt x="5077" y="865"/>
                                </a:lnTo>
                                <a:lnTo>
                                  <a:pt x="5096" y="876"/>
                                </a:lnTo>
                                <a:lnTo>
                                  <a:pt x="5110" y="893"/>
                                </a:lnTo>
                                <a:lnTo>
                                  <a:pt x="5119" y="915"/>
                                </a:lnTo>
                                <a:lnTo>
                                  <a:pt x="5122" y="940"/>
                                </a:lnTo>
                                <a:lnTo>
                                  <a:pt x="5122" y="968"/>
                                </a:lnTo>
                                <a:lnTo>
                                  <a:pt x="5118" y="999"/>
                                </a:lnTo>
                                <a:lnTo>
                                  <a:pt x="5110" y="1031"/>
                                </a:lnTo>
                                <a:lnTo>
                                  <a:pt x="5088" y="1083"/>
                                </a:lnTo>
                                <a:lnTo>
                                  <a:pt x="5059" y="1131"/>
                                </a:lnTo>
                                <a:lnTo>
                                  <a:pt x="5022" y="1178"/>
                                </a:lnTo>
                                <a:lnTo>
                                  <a:pt x="4976" y="1223"/>
                                </a:lnTo>
                                <a:lnTo>
                                  <a:pt x="4924" y="1265"/>
                                </a:lnTo>
                                <a:lnTo>
                                  <a:pt x="4863" y="1304"/>
                                </a:lnTo>
                                <a:lnTo>
                                  <a:pt x="4795" y="1339"/>
                                </a:lnTo>
                                <a:lnTo>
                                  <a:pt x="4720" y="1374"/>
                                </a:lnTo>
                                <a:lnTo>
                                  <a:pt x="4636" y="1403"/>
                                </a:lnTo>
                                <a:lnTo>
                                  <a:pt x="4545" y="1430"/>
                                </a:lnTo>
                                <a:lnTo>
                                  <a:pt x="4445" y="1453"/>
                                </a:lnTo>
                                <a:lnTo>
                                  <a:pt x="4338" y="1473"/>
                                </a:lnTo>
                                <a:lnTo>
                                  <a:pt x="4222" y="1489"/>
                                </a:lnTo>
                                <a:lnTo>
                                  <a:pt x="4099" y="1500"/>
                                </a:lnTo>
                                <a:lnTo>
                                  <a:pt x="3970" y="1510"/>
                                </a:lnTo>
                                <a:lnTo>
                                  <a:pt x="3851" y="1520"/>
                                </a:lnTo>
                                <a:lnTo>
                                  <a:pt x="3742" y="1528"/>
                                </a:lnTo>
                                <a:lnTo>
                                  <a:pt x="3641" y="1537"/>
                                </a:lnTo>
                                <a:lnTo>
                                  <a:pt x="3548" y="1545"/>
                                </a:lnTo>
                                <a:lnTo>
                                  <a:pt x="3463" y="1552"/>
                                </a:lnTo>
                                <a:lnTo>
                                  <a:pt x="3383" y="1560"/>
                                </a:lnTo>
                                <a:lnTo>
                                  <a:pt x="3310" y="1570"/>
                                </a:lnTo>
                                <a:lnTo>
                                  <a:pt x="3242" y="1577"/>
                                </a:lnTo>
                                <a:lnTo>
                                  <a:pt x="3177" y="1585"/>
                                </a:lnTo>
                                <a:lnTo>
                                  <a:pt x="3115" y="1594"/>
                                </a:lnTo>
                                <a:lnTo>
                                  <a:pt x="3054" y="1604"/>
                                </a:lnTo>
                                <a:lnTo>
                                  <a:pt x="2997" y="1613"/>
                                </a:lnTo>
                                <a:lnTo>
                                  <a:pt x="2938" y="1624"/>
                                </a:lnTo>
                                <a:lnTo>
                                  <a:pt x="2880" y="1635"/>
                                </a:lnTo>
                                <a:lnTo>
                                  <a:pt x="2820" y="1647"/>
                                </a:lnTo>
                                <a:lnTo>
                                  <a:pt x="2759" y="1660"/>
                                </a:lnTo>
                                <a:lnTo>
                                  <a:pt x="2694" y="1674"/>
                                </a:lnTo>
                                <a:lnTo>
                                  <a:pt x="2626" y="1689"/>
                                </a:lnTo>
                                <a:lnTo>
                                  <a:pt x="2554" y="1706"/>
                                </a:lnTo>
                                <a:lnTo>
                                  <a:pt x="2477" y="1724"/>
                                </a:lnTo>
                                <a:lnTo>
                                  <a:pt x="2393" y="1744"/>
                                </a:lnTo>
                                <a:lnTo>
                                  <a:pt x="2301" y="1764"/>
                                </a:lnTo>
                                <a:lnTo>
                                  <a:pt x="2273" y="1770"/>
                                </a:lnTo>
                                <a:lnTo>
                                  <a:pt x="2250" y="1773"/>
                                </a:lnTo>
                                <a:lnTo>
                                  <a:pt x="2228" y="1773"/>
                                </a:lnTo>
                                <a:lnTo>
                                  <a:pt x="2205" y="1766"/>
                                </a:lnTo>
                                <a:lnTo>
                                  <a:pt x="2118" y="1731"/>
                                </a:lnTo>
                                <a:lnTo>
                                  <a:pt x="2023" y="1699"/>
                                </a:lnTo>
                                <a:lnTo>
                                  <a:pt x="1922" y="1668"/>
                                </a:lnTo>
                                <a:lnTo>
                                  <a:pt x="1817" y="1638"/>
                                </a:lnTo>
                                <a:lnTo>
                                  <a:pt x="1705" y="1610"/>
                                </a:lnTo>
                                <a:lnTo>
                                  <a:pt x="1689" y="1604"/>
                                </a:lnTo>
                                <a:lnTo>
                                  <a:pt x="1678" y="1594"/>
                                </a:lnTo>
                                <a:lnTo>
                                  <a:pt x="1675" y="1584"/>
                                </a:lnTo>
                                <a:lnTo>
                                  <a:pt x="1677" y="1574"/>
                                </a:lnTo>
                                <a:lnTo>
                                  <a:pt x="1683" y="1565"/>
                                </a:lnTo>
                                <a:lnTo>
                                  <a:pt x="1696" y="1559"/>
                                </a:lnTo>
                                <a:lnTo>
                                  <a:pt x="1714" y="1556"/>
                                </a:lnTo>
                                <a:lnTo>
                                  <a:pt x="4211" y="1369"/>
                                </a:lnTo>
                                <a:lnTo>
                                  <a:pt x="4310" y="1360"/>
                                </a:lnTo>
                                <a:lnTo>
                                  <a:pt x="4400" y="1349"/>
                                </a:lnTo>
                                <a:lnTo>
                                  <a:pt x="4483" y="1336"/>
                                </a:lnTo>
                                <a:lnTo>
                                  <a:pt x="4556" y="1321"/>
                                </a:lnTo>
                                <a:lnTo>
                                  <a:pt x="4622" y="1305"/>
                                </a:lnTo>
                                <a:lnTo>
                                  <a:pt x="4680" y="1286"/>
                                </a:lnTo>
                                <a:lnTo>
                                  <a:pt x="4733" y="1268"/>
                                </a:lnTo>
                                <a:lnTo>
                                  <a:pt x="4778" y="1248"/>
                                </a:lnTo>
                                <a:lnTo>
                                  <a:pt x="4818" y="1227"/>
                                </a:lnTo>
                                <a:lnTo>
                                  <a:pt x="4852" y="1204"/>
                                </a:lnTo>
                                <a:lnTo>
                                  <a:pt x="4882" y="1182"/>
                                </a:lnTo>
                                <a:lnTo>
                                  <a:pt x="4908" y="1159"/>
                                </a:lnTo>
                                <a:lnTo>
                                  <a:pt x="4928" y="1136"/>
                                </a:lnTo>
                                <a:lnTo>
                                  <a:pt x="4947" y="1112"/>
                                </a:lnTo>
                                <a:lnTo>
                                  <a:pt x="4963" y="1089"/>
                                </a:lnTo>
                                <a:lnTo>
                                  <a:pt x="4975" y="1066"/>
                                </a:lnTo>
                                <a:lnTo>
                                  <a:pt x="4984" y="1042"/>
                                </a:lnTo>
                                <a:lnTo>
                                  <a:pt x="4994" y="1019"/>
                                </a:lnTo>
                                <a:lnTo>
                                  <a:pt x="4998" y="1002"/>
                                </a:lnTo>
                                <a:lnTo>
                                  <a:pt x="5003" y="985"/>
                                </a:lnTo>
                                <a:lnTo>
                                  <a:pt x="5003" y="972"/>
                                </a:lnTo>
                                <a:lnTo>
                                  <a:pt x="5001" y="966"/>
                                </a:lnTo>
                                <a:lnTo>
                                  <a:pt x="5000" y="960"/>
                                </a:lnTo>
                                <a:lnTo>
                                  <a:pt x="4997" y="955"/>
                                </a:lnTo>
                                <a:lnTo>
                                  <a:pt x="4992" y="952"/>
                                </a:lnTo>
                                <a:lnTo>
                                  <a:pt x="4987" y="950"/>
                                </a:lnTo>
                                <a:lnTo>
                                  <a:pt x="4983" y="950"/>
                                </a:lnTo>
                                <a:lnTo>
                                  <a:pt x="4972" y="954"/>
                                </a:lnTo>
                                <a:lnTo>
                                  <a:pt x="4958" y="961"/>
                                </a:lnTo>
                                <a:lnTo>
                                  <a:pt x="4942" y="975"/>
                                </a:lnTo>
                                <a:lnTo>
                                  <a:pt x="4925" y="997"/>
                                </a:lnTo>
                                <a:lnTo>
                                  <a:pt x="4907" y="1024"/>
                                </a:lnTo>
                                <a:lnTo>
                                  <a:pt x="4905" y="1025"/>
                                </a:lnTo>
                                <a:lnTo>
                                  <a:pt x="4868" y="1073"/>
                                </a:lnTo>
                                <a:lnTo>
                                  <a:pt x="4834" y="1114"/>
                                </a:lnTo>
                                <a:lnTo>
                                  <a:pt x="4799" y="1148"/>
                                </a:lnTo>
                                <a:lnTo>
                                  <a:pt x="4768" y="1176"/>
                                </a:lnTo>
                                <a:lnTo>
                                  <a:pt x="4739" y="1196"/>
                                </a:lnTo>
                                <a:lnTo>
                                  <a:pt x="4713" y="1212"/>
                                </a:lnTo>
                                <a:lnTo>
                                  <a:pt x="4686" y="1221"/>
                                </a:lnTo>
                                <a:lnTo>
                                  <a:pt x="4663" y="1224"/>
                                </a:lnTo>
                                <a:lnTo>
                                  <a:pt x="4636" y="1224"/>
                                </a:lnTo>
                                <a:lnTo>
                                  <a:pt x="4612" y="1216"/>
                                </a:lnTo>
                                <a:lnTo>
                                  <a:pt x="4591" y="1202"/>
                                </a:lnTo>
                                <a:lnTo>
                                  <a:pt x="4573" y="1184"/>
                                </a:lnTo>
                                <a:lnTo>
                                  <a:pt x="4556" y="1160"/>
                                </a:lnTo>
                                <a:lnTo>
                                  <a:pt x="4542" y="1132"/>
                                </a:lnTo>
                                <a:lnTo>
                                  <a:pt x="4506" y="1170"/>
                                </a:lnTo>
                                <a:lnTo>
                                  <a:pt x="4469" y="1201"/>
                                </a:lnTo>
                                <a:lnTo>
                                  <a:pt x="4428" y="1226"/>
                                </a:lnTo>
                                <a:lnTo>
                                  <a:pt x="4390" y="1241"/>
                                </a:lnTo>
                                <a:lnTo>
                                  <a:pt x="4349" y="1249"/>
                                </a:lnTo>
                                <a:lnTo>
                                  <a:pt x="4313" y="1248"/>
                                </a:lnTo>
                                <a:lnTo>
                                  <a:pt x="4279" y="1240"/>
                                </a:lnTo>
                                <a:lnTo>
                                  <a:pt x="4250" y="1224"/>
                                </a:lnTo>
                                <a:lnTo>
                                  <a:pt x="4223" y="1202"/>
                                </a:lnTo>
                                <a:lnTo>
                                  <a:pt x="4202" y="1176"/>
                                </a:lnTo>
                                <a:lnTo>
                                  <a:pt x="4185" y="1143"/>
                                </a:lnTo>
                                <a:lnTo>
                                  <a:pt x="4136" y="1187"/>
                                </a:lnTo>
                                <a:lnTo>
                                  <a:pt x="4084" y="1224"/>
                                </a:lnTo>
                                <a:lnTo>
                                  <a:pt x="4028" y="1252"/>
                                </a:lnTo>
                                <a:lnTo>
                                  <a:pt x="3970" y="1272"/>
                                </a:lnTo>
                                <a:lnTo>
                                  <a:pt x="3911" y="1282"/>
                                </a:lnTo>
                                <a:lnTo>
                                  <a:pt x="3868" y="1282"/>
                                </a:lnTo>
                                <a:lnTo>
                                  <a:pt x="3827" y="1274"/>
                                </a:lnTo>
                                <a:lnTo>
                                  <a:pt x="3790" y="1260"/>
                                </a:lnTo>
                                <a:lnTo>
                                  <a:pt x="3758" y="1240"/>
                                </a:lnTo>
                                <a:lnTo>
                                  <a:pt x="3730" y="1213"/>
                                </a:lnTo>
                                <a:lnTo>
                                  <a:pt x="3709" y="1181"/>
                                </a:lnTo>
                                <a:lnTo>
                                  <a:pt x="3694" y="1143"/>
                                </a:lnTo>
                                <a:lnTo>
                                  <a:pt x="3686" y="1103"/>
                                </a:lnTo>
                                <a:lnTo>
                                  <a:pt x="3686" y="1062"/>
                                </a:lnTo>
                                <a:lnTo>
                                  <a:pt x="3691" y="1020"/>
                                </a:lnTo>
                                <a:lnTo>
                                  <a:pt x="3655" y="1036"/>
                                </a:lnTo>
                                <a:lnTo>
                                  <a:pt x="3621" y="1042"/>
                                </a:lnTo>
                                <a:lnTo>
                                  <a:pt x="3605" y="1044"/>
                                </a:lnTo>
                                <a:lnTo>
                                  <a:pt x="3590" y="1042"/>
                                </a:lnTo>
                                <a:lnTo>
                                  <a:pt x="3553" y="1103"/>
                                </a:lnTo>
                                <a:lnTo>
                                  <a:pt x="3514" y="1156"/>
                                </a:lnTo>
                                <a:lnTo>
                                  <a:pt x="3477" y="1204"/>
                                </a:lnTo>
                                <a:lnTo>
                                  <a:pt x="3441" y="1243"/>
                                </a:lnTo>
                                <a:lnTo>
                                  <a:pt x="3405" y="1276"/>
                                </a:lnTo>
                                <a:lnTo>
                                  <a:pt x="3373" y="1300"/>
                                </a:lnTo>
                                <a:lnTo>
                                  <a:pt x="3346" y="1314"/>
                                </a:lnTo>
                                <a:lnTo>
                                  <a:pt x="3323" y="1324"/>
                                </a:lnTo>
                                <a:lnTo>
                                  <a:pt x="3301" y="1328"/>
                                </a:lnTo>
                                <a:lnTo>
                                  <a:pt x="3287" y="1328"/>
                                </a:lnTo>
                                <a:lnTo>
                                  <a:pt x="3273" y="1324"/>
                                </a:lnTo>
                                <a:lnTo>
                                  <a:pt x="3262" y="1314"/>
                                </a:lnTo>
                                <a:lnTo>
                                  <a:pt x="3247" y="1288"/>
                                </a:lnTo>
                                <a:lnTo>
                                  <a:pt x="3234" y="1255"/>
                                </a:lnTo>
                                <a:lnTo>
                                  <a:pt x="3223" y="1218"/>
                                </a:lnTo>
                                <a:lnTo>
                                  <a:pt x="3214" y="1174"/>
                                </a:lnTo>
                                <a:lnTo>
                                  <a:pt x="3185" y="1204"/>
                                </a:lnTo>
                                <a:lnTo>
                                  <a:pt x="3154" y="1226"/>
                                </a:lnTo>
                                <a:lnTo>
                                  <a:pt x="3121" y="1243"/>
                                </a:lnTo>
                                <a:lnTo>
                                  <a:pt x="3087" y="1252"/>
                                </a:lnTo>
                                <a:lnTo>
                                  <a:pt x="3053" y="1258"/>
                                </a:lnTo>
                                <a:lnTo>
                                  <a:pt x="3022" y="1258"/>
                                </a:lnTo>
                                <a:lnTo>
                                  <a:pt x="2991" y="1254"/>
                                </a:lnTo>
                                <a:lnTo>
                                  <a:pt x="2950" y="1293"/>
                                </a:lnTo>
                                <a:lnTo>
                                  <a:pt x="2907" y="1322"/>
                                </a:lnTo>
                                <a:lnTo>
                                  <a:pt x="2863" y="1346"/>
                                </a:lnTo>
                                <a:lnTo>
                                  <a:pt x="2818" y="1361"/>
                                </a:lnTo>
                                <a:lnTo>
                                  <a:pt x="2775" y="1369"/>
                                </a:lnTo>
                                <a:lnTo>
                                  <a:pt x="2739" y="1369"/>
                                </a:lnTo>
                                <a:lnTo>
                                  <a:pt x="2708" y="1363"/>
                                </a:lnTo>
                                <a:lnTo>
                                  <a:pt x="2678" y="1352"/>
                                </a:lnTo>
                                <a:lnTo>
                                  <a:pt x="2654" y="1335"/>
                                </a:lnTo>
                                <a:lnTo>
                                  <a:pt x="2633" y="1314"/>
                                </a:lnTo>
                                <a:lnTo>
                                  <a:pt x="2615" y="1291"/>
                                </a:lnTo>
                                <a:lnTo>
                                  <a:pt x="2601" y="1265"/>
                                </a:lnTo>
                                <a:lnTo>
                                  <a:pt x="2560" y="1305"/>
                                </a:lnTo>
                                <a:lnTo>
                                  <a:pt x="2525" y="1339"/>
                                </a:lnTo>
                                <a:lnTo>
                                  <a:pt x="2489" y="1364"/>
                                </a:lnTo>
                                <a:lnTo>
                                  <a:pt x="2455" y="1381"/>
                                </a:lnTo>
                                <a:lnTo>
                                  <a:pt x="2425" y="1392"/>
                                </a:lnTo>
                                <a:lnTo>
                                  <a:pt x="2396" y="1397"/>
                                </a:lnTo>
                                <a:lnTo>
                                  <a:pt x="2365" y="1395"/>
                                </a:lnTo>
                                <a:lnTo>
                                  <a:pt x="2337" y="1388"/>
                                </a:lnTo>
                                <a:lnTo>
                                  <a:pt x="2314" y="1375"/>
                                </a:lnTo>
                                <a:lnTo>
                                  <a:pt x="2295" y="1356"/>
                                </a:lnTo>
                                <a:lnTo>
                                  <a:pt x="2281" y="1335"/>
                                </a:lnTo>
                                <a:lnTo>
                                  <a:pt x="2272" y="1311"/>
                                </a:lnTo>
                                <a:lnTo>
                                  <a:pt x="2267" y="1288"/>
                                </a:lnTo>
                                <a:lnTo>
                                  <a:pt x="2269" y="1265"/>
                                </a:lnTo>
                                <a:lnTo>
                                  <a:pt x="2273" y="1237"/>
                                </a:lnTo>
                                <a:lnTo>
                                  <a:pt x="2284" y="1207"/>
                                </a:lnTo>
                                <a:lnTo>
                                  <a:pt x="2301" y="1173"/>
                                </a:lnTo>
                                <a:lnTo>
                                  <a:pt x="2326" y="1139"/>
                                </a:lnTo>
                                <a:lnTo>
                                  <a:pt x="2359" y="1101"/>
                                </a:lnTo>
                                <a:lnTo>
                                  <a:pt x="2303" y="1095"/>
                                </a:lnTo>
                                <a:lnTo>
                                  <a:pt x="2250" y="1083"/>
                                </a:lnTo>
                                <a:lnTo>
                                  <a:pt x="2224" y="1125"/>
                                </a:lnTo>
                                <a:lnTo>
                                  <a:pt x="2197" y="1164"/>
                                </a:lnTo>
                                <a:lnTo>
                                  <a:pt x="2172" y="1201"/>
                                </a:lnTo>
                                <a:lnTo>
                                  <a:pt x="2149" y="1234"/>
                                </a:lnTo>
                                <a:lnTo>
                                  <a:pt x="2149" y="1234"/>
                                </a:lnTo>
                                <a:lnTo>
                                  <a:pt x="2118" y="1271"/>
                                </a:lnTo>
                                <a:lnTo>
                                  <a:pt x="2087" y="1299"/>
                                </a:lnTo>
                                <a:lnTo>
                                  <a:pt x="2056" y="1318"/>
                                </a:lnTo>
                                <a:lnTo>
                                  <a:pt x="2026" y="1328"/>
                                </a:lnTo>
                                <a:lnTo>
                                  <a:pt x="1997" y="1333"/>
                                </a:lnTo>
                                <a:lnTo>
                                  <a:pt x="1961" y="1332"/>
                                </a:lnTo>
                                <a:lnTo>
                                  <a:pt x="1927" y="1325"/>
                                </a:lnTo>
                                <a:lnTo>
                                  <a:pt x="1899" y="1361"/>
                                </a:lnTo>
                                <a:lnTo>
                                  <a:pt x="1869" y="1389"/>
                                </a:lnTo>
                                <a:lnTo>
                                  <a:pt x="1837" y="1411"/>
                                </a:lnTo>
                                <a:lnTo>
                                  <a:pt x="1806" y="1428"/>
                                </a:lnTo>
                                <a:lnTo>
                                  <a:pt x="1776" y="1439"/>
                                </a:lnTo>
                                <a:lnTo>
                                  <a:pt x="1748" y="1445"/>
                                </a:lnTo>
                                <a:lnTo>
                                  <a:pt x="1725" y="1448"/>
                                </a:lnTo>
                                <a:lnTo>
                                  <a:pt x="1700" y="1448"/>
                                </a:lnTo>
                                <a:lnTo>
                                  <a:pt x="1677" y="1444"/>
                                </a:lnTo>
                                <a:lnTo>
                                  <a:pt x="1658" y="1434"/>
                                </a:lnTo>
                                <a:lnTo>
                                  <a:pt x="1643" y="1422"/>
                                </a:lnTo>
                                <a:lnTo>
                                  <a:pt x="1632" y="1403"/>
                                </a:lnTo>
                                <a:lnTo>
                                  <a:pt x="1627" y="1381"/>
                                </a:lnTo>
                                <a:lnTo>
                                  <a:pt x="1627" y="1369"/>
                                </a:lnTo>
                                <a:lnTo>
                                  <a:pt x="1629" y="1353"/>
                                </a:lnTo>
                                <a:lnTo>
                                  <a:pt x="1633" y="1336"/>
                                </a:lnTo>
                                <a:lnTo>
                                  <a:pt x="1640" y="1319"/>
                                </a:lnTo>
                                <a:lnTo>
                                  <a:pt x="1651" y="1300"/>
                                </a:lnTo>
                                <a:lnTo>
                                  <a:pt x="1666" y="1285"/>
                                </a:lnTo>
                                <a:lnTo>
                                  <a:pt x="1685" y="1269"/>
                                </a:lnTo>
                                <a:lnTo>
                                  <a:pt x="1710" y="1257"/>
                                </a:lnTo>
                                <a:lnTo>
                                  <a:pt x="1741" y="1248"/>
                                </a:lnTo>
                                <a:lnTo>
                                  <a:pt x="1778" y="1241"/>
                                </a:lnTo>
                                <a:lnTo>
                                  <a:pt x="1807" y="1241"/>
                                </a:lnTo>
                                <a:lnTo>
                                  <a:pt x="1840" y="1243"/>
                                </a:lnTo>
                                <a:lnTo>
                                  <a:pt x="1877" y="1246"/>
                                </a:lnTo>
                                <a:lnTo>
                                  <a:pt x="1887" y="1206"/>
                                </a:lnTo>
                                <a:lnTo>
                                  <a:pt x="1894" y="1164"/>
                                </a:lnTo>
                                <a:lnTo>
                                  <a:pt x="1897" y="1123"/>
                                </a:lnTo>
                                <a:lnTo>
                                  <a:pt x="1896" y="1086"/>
                                </a:lnTo>
                                <a:lnTo>
                                  <a:pt x="1893" y="1061"/>
                                </a:lnTo>
                                <a:lnTo>
                                  <a:pt x="1887" y="1038"/>
                                </a:lnTo>
                                <a:lnTo>
                                  <a:pt x="1879" y="1017"/>
                                </a:lnTo>
                                <a:lnTo>
                                  <a:pt x="1866" y="1000"/>
                                </a:lnTo>
                                <a:lnTo>
                                  <a:pt x="1852" y="989"/>
                                </a:lnTo>
                                <a:lnTo>
                                  <a:pt x="1835" y="982"/>
                                </a:lnTo>
                                <a:lnTo>
                                  <a:pt x="1814" y="982"/>
                                </a:lnTo>
                                <a:lnTo>
                                  <a:pt x="1789" y="988"/>
                                </a:lnTo>
                                <a:lnTo>
                                  <a:pt x="1762" y="1003"/>
                                </a:lnTo>
                                <a:lnTo>
                                  <a:pt x="1736" y="1028"/>
                                </a:lnTo>
                                <a:lnTo>
                                  <a:pt x="1711" y="1058"/>
                                </a:lnTo>
                                <a:lnTo>
                                  <a:pt x="1686" y="1094"/>
                                </a:lnTo>
                                <a:lnTo>
                                  <a:pt x="1665" y="1132"/>
                                </a:lnTo>
                                <a:lnTo>
                                  <a:pt x="1644" y="1174"/>
                                </a:lnTo>
                                <a:lnTo>
                                  <a:pt x="1627" y="1218"/>
                                </a:lnTo>
                                <a:lnTo>
                                  <a:pt x="1615" y="1262"/>
                                </a:lnTo>
                                <a:lnTo>
                                  <a:pt x="1422" y="1997"/>
                                </a:lnTo>
                                <a:lnTo>
                                  <a:pt x="1410" y="2025"/>
                                </a:lnTo>
                                <a:lnTo>
                                  <a:pt x="1394" y="2050"/>
                                </a:lnTo>
                                <a:lnTo>
                                  <a:pt x="1374" y="2070"/>
                                </a:lnTo>
                                <a:lnTo>
                                  <a:pt x="1352" y="2086"/>
                                </a:lnTo>
                                <a:lnTo>
                                  <a:pt x="1331" y="2095"/>
                                </a:lnTo>
                                <a:lnTo>
                                  <a:pt x="1311" y="2100"/>
                                </a:lnTo>
                                <a:lnTo>
                                  <a:pt x="1298" y="2100"/>
                                </a:lnTo>
                                <a:lnTo>
                                  <a:pt x="1287" y="2095"/>
                                </a:lnTo>
                                <a:lnTo>
                                  <a:pt x="1281" y="2086"/>
                                </a:lnTo>
                                <a:lnTo>
                                  <a:pt x="1278" y="2074"/>
                                </a:lnTo>
                                <a:lnTo>
                                  <a:pt x="1278" y="2061"/>
                                </a:lnTo>
                                <a:lnTo>
                                  <a:pt x="1281" y="2046"/>
                                </a:lnTo>
                                <a:lnTo>
                                  <a:pt x="1458" y="1364"/>
                                </a:lnTo>
                                <a:lnTo>
                                  <a:pt x="1424" y="1398"/>
                                </a:lnTo>
                                <a:lnTo>
                                  <a:pt x="1390" y="1426"/>
                                </a:lnTo>
                                <a:lnTo>
                                  <a:pt x="1357" y="1450"/>
                                </a:lnTo>
                                <a:lnTo>
                                  <a:pt x="1326" y="1467"/>
                                </a:lnTo>
                                <a:lnTo>
                                  <a:pt x="1298" y="1478"/>
                                </a:lnTo>
                                <a:lnTo>
                                  <a:pt x="1272" y="1482"/>
                                </a:lnTo>
                                <a:lnTo>
                                  <a:pt x="1245" y="1482"/>
                                </a:lnTo>
                                <a:lnTo>
                                  <a:pt x="1222" y="1478"/>
                                </a:lnTo>
                                <a:lnTo>
                                  <a:pt x="1203" y="1467"/>
                                </a:lnTo>
                                <a:lnTo>
                                  <a:pt x="1188" y="1453"/>
                                </a:lnTo>
                                <a:lnTo>
                                  <a:pt x="1177" y="1436"/>
                                </a:lnTo>
                                <a:lnTo>
                                  <a:pt x="1169" y="1414"/>
                                </a:lnTo>
                                <a:lnTo>
                                  <a:pt x="1166" y="1389"/>
                                </a:lnTo>
                                <a:lnTo>
                                  <a:pt x="1165" y="1367"/>
                                </a:lnTo>
                                <a:lnTo>
                                  <a:pt x="1168" y="1344"/>
                                </a:lnTo>
                                <a:lnTo>
                                  <a:pt x="1172" y="1318"/>
                                </a:lnTo>
                                <a:lnTo>
                                  <a:pt x="1183" y="1268"/>
                                </a:lnTo>
                                <a:lnTo>
                                  <a:pt x="1197" y="1221"/>
                                </a:lnTo>
                                <a:lnTo>
                                  <a:pt x="1210" y="1182"/>
                                </a:lnTo>
                                <a:lnTo>
                                  <a:pt x="1224" y="1146"/>
                                </a:lnTo>
                                <a:lnTo>
                                  <a:pt x="1236" y="1117"/>
                                </a:lnTo>
                                <a:lnTo>
                                  <a:pt x="1245" y="1092"/>
                                </a:lnTo>
                                <a:lnTo>
                                  <a:pt x="1250" y="1073"/>
                                </a:lnTo>
                                <a:lnTo>
                                  <a:pt x="1253" y="1061"/>
                                </a:lnTo>
                                <a:lnTo>
                                  <a:pt x="1251" y="1058"/>
                                </a:lnTo>
                                <a:lnTo>
                                  <a:pt x="1250" y="1055"/>
                                </a:lnTo>
                                <a:lnTo>
                                  <a:pt x="1248" y="1053"/>
                                </a:lnTo>
                                <a:lnTo>
                                  <a:pt x="1244" y="1052"/>
                                </a:lnTo>
                                <a:lnTo>
                                  <a:pt x="1233" y="1056"/>
                                </a:lnTo>
                                <a:lnTo>
                                  <a:pt x="1217" y="1066"/>
                                </a:lnTo>
                                <a:lnTo>
                                  <a:pt x="1200" y="1081"/>
                                </a:lnTo>
                                <a:lnTo>
                                  <a:pt x="1180" y="1101"/>
                                </a:lnTo>
                                <a:lnTo>
                                  <a:pt x="1158" y="1125"/>
                                </a:lnTo>
                                <a:lnTo>
                                  <a:pt x="1137" y="1150"/>
                                </a:lnTo>
                                <a:lnTo>
                                  <a:pt x="1115" y="1179"/>
                                </a:lnTo>
                                <a:lnTo>
                                  <a:pt x="1095" y="1209"/>
                                </a:lnTo>
                                <a:lnTo>
                                  <a:pt x="1076" y="1238"/>
                                </a:lnTo>
                                <a:lnTo>
                                  <a:pt x="1059" y="1268"/>
                                </a:lnTo>
                                <a:lnTo>
                                  <a:pt x="1047" y="1297"/>
                                </a:lnTo>
                                <a:lnTo>
                                  <a:pt x="1037" y="1324"/>
                                </a:lnTo>
                                <a:lnTo>
                                  <a:pt x="1015" y="1408"/>
                                </a:lnTo>
                                <a:lnTo>
                                  <a:pt x="1005" y="1436"/>
                                </a:lnTo>
                                <a:lnTo>
                                  <a:pt x="989" y="1459"/>
                                </a:lnTo>
                                <a:lnTo>
                                  <a:pt x="969" y="1481"/>
                                </a:lnTo>
                                <a:lnTo>
                                  <a:pt x="947" y="1496"/>
                                </a:lnTo>
                                <a:lnTo>
                                  <a:pt x="925" y="1506"/>
                                </a:lnTo>
                                <a:lnTo>
                                  <a:pt x="904" y="1510"/>
                                </a:lnTo>
                                <a:lnTo>
                                  <a:pt x="891" y="1510"/>
                                </a:lnTo>
                                <a:lnTo>
                                  <a:pt x="882" y="1506"/>
                                </a:lnTo>
                                <a:lnTo>
                                  <a:pt x="874" y="1496"/>
                                </a:lnTo>
                                <a:lnTo>
                                  <a:pt x="871" y="1484"/>
                                </a:lnTo>
                                <a:lnTo>
                                  <a:pt x="871" y="1472"/>
                                </a:lnTo>
                                <a:lnTo>
                                  <a:pt x="874" y="1456"/>
                                </a:lnTo>
                                <a:lnTo>
                                  <a:pt x="967" y="1097"/>
                                </a:lnTo>
                                <a:lnTo>
                                  <a:pt x="969" y="1092"/>
                                </a:lnTo>
                                <a:lnTo>
                                  <a:pt x="970" y="1086"/>
                                </a:lnTo>
                                <a:lnTo>
                                  <a:pt x="970" y="1083"/>
                                </a:lnTo>
                                <a:lnTo>
                                  <a:pt x="969" y="1078"/>
                                </a:lnTo>
                                <a:lnTo>
                                  <a:pt x="967" y="1076"/>
                                </a:lnTo>
                                <a:lnTo>
                                  <a:pt x="964" y="1073"/>
                                </a:lnTo>
                                <a:lnTo>
                                  <a:pt x="960" y="1073"/>
                                </a:lnTo>
                                <a:lnTo>
                                  <a:pt x="949" y="1078"/>
                                </a:lnTo>
                                <a:lnTo>
                                  <a:pt x="935" y="1087"/>
                                </a:lnTo>
                                <a:lnTo>
                                  <a:pt x="916" y="1103"/>
                                </a:lnTo>
                                <a:lnTo>
                                  <a:pt x="897" y="1122"/>
                                </a:lnTo>
                                <a:lnTo>
                                  <a:pt x="876" y="1145"/>
                                </a:lnTo>
                                <a:lnTo>
                                  <a:pt x="854" y="1171"/>
                                </a:lnTo>
                                <a:lnTo>
                                  <a:pt x="832" y="1199"/>
                                </a:lnTo>
                                <a:lnTo>
                                  <a:pt x="812" y="1229"/>
                                </a:lnTo>
                                <a:lnTo>
                                  <a:pt x="793" y="1258"/>
                                </a:lnTo>
                                <a:lnTo>
                                  <a:pt x="778" y="1288"/>
                                </a:lnTo>
                                <a:lnTo>
                                  <a:pt x="765" y="1316"/>
                                </a:lnTo>
                                <a:lnTo>
                                  <a:pt x="756" y="1342"/>
                                </a:lnTo>
                                <a:lnTo>
                                  <a:pt x="733" y="1430"/>
                                </a:lnTo>
                                <a:lnTo>
                                  <a:pt x="722" y="1458"/>
                                </a:lnTo>
                                <a:lnTo>
                                  <a:pt x="706" y="1481"/>
                                </a:lnTo>
                                <a:lnTo>
                                  <a:pt x="686" y="1501"/>
                                </a:lnTo>
                                <a:lnTo>
                                  <a:pt x="665" y="1517"/>
                                </a:lnTo>
                                <a:lnTo>
                                  <a:pt x="643" y="1528"/>
                                </a:lnTo>
                                <a:lnTo>
                                  <a:pt x="623" y="1532"/>
                                </a:lnTo>
                                <a:lnTo>
                                  <a:pt x="610" y="1532"/>
                                </a:lnTo>
                                <a:lnTo>
                                  <a:pt x="599" y="1528"/>
                                </a:lnTo>
                                <a:lnTo>
                                  <a:pt x="592" y="1518"/>
                                </a:lnTo>
                                <a:lnTo>
                                  <a:pt x="588" y="1506"/>
                                </a:lnTo>
                                <a:lnTo>
                                  <a:pt x="588" y="1493"/>
                                </a:lnTo>
                                <a:lnTo>
                                  <a:pt x="592" y="1478"/>
                                </a:lnTo>
                                <a:lnTo>
                                  <a:pt x="683" y="1123"/>
                                </a:lnTo>
                                <a:lnTo>
                                  <a:pt x="688" y="1108"/>
                                </a:lnTo>
                                <a:lnTo>
                                  <a:pt x="689" y="1097"/>
                                </a:lnTo>
                                <a:lnTo>
                                  <a:pt x="689" y="1094"/>
                                </a:lnTo>
                                <a:lnTo>
                                  <a:pt x="688" y="1090"/>
                                </a:lnTo>
                                <a:lnTo>
                                  <a:pt x="685" y="1090"/>
                                </a:lnTo>
                                <a:lnTo>
                                  <a:pt x="682" y="1089"/>
                                </a:lnTo>
                                <a:lnTo>
                                  <a:pt x="679" y="1090"/>
                                </a:lnTo>
                                <a:lnTo>
                                  <a:pt x="674" y="1092"/>
                                </a:lnTo>
                                <a:lnTo>
                                  <a:pt x="669" y="1094"/>
                                </a:lnTo>
                                <a:lnTo>
                                  <a:pt x="663" y="1095"/>
                                </a:lnTo>
                                <a:lnTo>
                                  <a:pt x="655" y="1094"/>
                                </a:lnTo>
                                <a:lnTo>
                                  <a:pt x="647" y="1092"/>
                                </a:lnTo>
                                <a:lnTo>
                                  <a:pt x="641" y="1086"/>
                                </a:lnTo>
                                <a:lnTo>
                                  <a:pt x="638" y="1078"/>
                                </a:lnTo>
                                <a:lnTo>
                                  <a:pt x="640" y="1067"/>
                                </a:lnTo>
                                <a:lnTo>
                                  <a:pt x="647" y="1053"/>
                                </a:lnTo>
                                <a:lnTo>
                                  <a:pt x="660" y="1036"/>
                                </a:lnTo>
                                <a:lnTo>
                                  <a:pt x="677" y="1020"/>
                                </a:lnTo>
                                <a:lnTo>
                                  <a:pt x="697" y="1003"/>
                                </a:lnTo>
                                <a:lnTo>
                                  <a:pt x="722" y="988"/>
                                </a:lnTo>
                                <a:lnTo>
                                  <a:pt x="748" y="975"/>
                                </a:lnTo>
                                <a:lnTo>
                                  <a:pt x="778" y="966"/>
                                </a:lnTo>
                                <a:lnTo>
                                  <a:pt x="809" y="961"/>
                                </a:lnTo>
                                <a:lnTo>
                                  <a:pt x="821" y="961"/>
                                </a:lnTo>
                                <a:lnTo>
                                  <a:pt x="834" y="968"/>
                                </a:lnTo>
                                <a:lnTo>
                                  <a:pt x="842" y="977"/>
                                </a:lnTo>
                                <a:lnTo>
                                  <a:pt x="845" y="989"/>
                                </a:lnTo>
                                <a:lnTo>
                                  <a:pt x="845" y="1002"/>
                                </a:lnTo>
                                <a:lnTo>
                                  <a:pt x="842" y="1017"/>
                                </a:lnTo>
                                <a:lnTo>
                                  <a:pt x="812" y="1128"/>
                                </a:lnTo>
                                <a:lnTo>
                                  <a:pt x="842" y="1090"/>
                                </a:lnTo>
                                <a:lnTo>
                                  <a:pt x="873" y="1056"/>
                                </a:lnTo>
                                <a:lnTo>
                                  <a:pt x="904" y="1025"/>
                                </a:lnTo>
                                <a:lnTo>
                                  <a:pt x="936" y="999"/>
                                </a:lnTo>
                                <a:lnTo>
                                  <a:pt x="969" y="975"/>
                                </a:lnTo>
                                <a:lnTo>
                                  <a:pt x="1000" y="958"/>
                                </a:lnTo>
                                <a:lnTo>
                                  <a:pt x="1028" y="947"/>
                                </a:lnTo>
                                <a:lnTo>
                                  <a:pt x="1054" y="943"/>
                                </a:lnTo>
                                <a:lnTo>
                                  <a:pt x="1071" y="943"/>
                                </a:lnTo>
                                <a:lnTo>
                                  <a:pt x="1087" y="949"/>
                                </a:lnTo>
                                <a:lnTo>
                                  <a:pt x="1098" y="960"/>
                                </a:lnTo>
                                <a:lnTo>
                                  <a:pt x="1106" y="975"/>
                                </a:lnTo>
                                <a:lnTo>
                                  <a:pt x="1110" y="997"/>
                                </a:lnTo>
                                <a:lnTo>
                                  <a:pt x="1110" y="1019"/>
                                </a:lnTo>
                                <a:lnTo>
                                  <a:pt x="1107" y="1044"/>
                                </a:lnTo>
                                <a:lnTo>
                                  <a:pt x="1101" y="1075"/>
                                </a:lnTo>
                                <a:lnTo>
                                  <a:pt x="1090" y="1118"/>
                                </a:lnTo>
                                <a:lnTo>
                                  <a:pt x="1121" y="1078"/>
                                </a:lnTo>
                                <a:lnTo>
                                  <a:pt x="1155" y="1042"/>
                                </a:lnTo>
                                <a:lnTo>
                                  <a:pt x="1192" y="1008"/>
                                </a:lnTo>
                                <a:lnTo>
                                  <a:pt x="1228" y="980"/>
                                </a:lnTo>
                                <a:lnTo>
                                  <a:pt x="1264" y="955"/>
                                </a:lnTo>
                                <a:lnTo>
                                  <a:pt x="1298" y="936"/>
                                </a:lnTo>
                                <a:lnTo>
                                  <a:pt x="1329" y="924"/>
                                </a:lnTo>
                                <a:lnTo>
                                  <a:pt x="1357" y="919"/>
                                </a:lnTo>
                                <a:lnTo>
                                  <a:pt x="1374" y="919"/>
                                </a:lnTo>
                                <a:lnTo>
                                  <a:pt x="1388" y="924"/>
                                </a:lnTo>
                                <a:lnTo>
                                  <a:pt x="1399" y="933"/>
                                </a:lnTo>
                                <a:lnTo>
                                  <a:pt x="1407" y="946"/>
                                </a:lnTo>
                                <a:lnTo>
                                  <a:pt x="1410" y="963"/>
                                </a:lnTo>
                                <a:lnTo>
                                  <a:pt x="1410" y="980"/>
                                </a:lnTo>
                                <a:lnTo>
                                  <a:pt x="1407" y="1002"/>
                                </a:lnTo>
                                <a:lnTo>
                                  <a:pt x="1401" y="1025"/>
                                </a:lnTo>
                                <a:lnTo>
                                  <a:pt x="1391" y="1052"/>
                                </a:lnTo>
                                <a:lnTo>
                                  <a:pt x="1373" y="1101"/>
                                </a:lnTo>
                                <a:lnTo>
                                  <a:pt x="1352" y="1156"/>
                                </a:lnTo>
                                <a:lnTo>
                                  <a:pt x="1334" y="1213"/>
                                </a:lnTo>
                                <a:lnTo>
                                  <a:pt x="1317" y="1274"/>
                                </a:lnTo>
                                <a:lnTo>
                                  <a:pt x="1303" y="1333"/>
                                </a:lnTo>
                                <a:lnTo>
                                  <a:pt x="1300" y="1353"/>
                                </a:lnTo>
                                <a:lnTo>
                                  <a:pt x="1300" y="1369"/>
                                </a:lnTo>
                                <a:lnTo>
                                  <a:pt x="1301" y="1375"/>
                                </a:lnTo>
                                <a:lnTo>
                                  <a:pt x="1301" y="1381"/>
                                </a:lnTo>
                                <a:lnTo>
                                  <a:pt x="1304" y="1386"/>
                                </a:lnTo>
                                <a:lnTo>
                                  <a:pt x="1306" y="1389"/>
                                </a:lnTo>
                                <a:lnTo>
                                  <a:pt x="1309" y="1392"/>
                                </a:lnTo>
                                <a:lnTo>
                                  <a:pt x="1314" y="1394"/>
                                </a:lnTo>
                                <a:lnTo>
                                  <a:pt x="1318" y="1394"/>
                                </a:lnTo>
                                <a:lnTo>
                                  <a:pt x="1334" y="1389"/>
                                </a:lnTo>
                                <a:lnTo>
                                  <a:pt x="1352" y="1380"/>
                                </a:lnTo>
                                <a:lnTo>
                                  <a:pt x="1374" y="1363"/>
                                </a:lnTo>
                                <a:lnTo>
                                  <a:pt x="1399" y="1339"/>
                                </a:lnTo>
                                <a:lnTo>
                                  <a:pt x="1429" y="1310"/>
                                </a:lnTo>
                                <a:lnTo>
                                  <a:pt x="1460" y="1274"/>
                                </a:lnTo>
                                <a:lnTo>
                                  <a:pt x="1492" y="1232"/>
                                </a:lnTo>
                                <a:lnTo>
                                  <a:pt x="1537" y="1058"/>
                                </a:lnTo>
                                <a:lnTo>
                                  <a:pt x="1542" y="1042"/>
                                </a:lnTo>
                                <a:lnTo>
                                  <a:pt x="1543" y="1031"/>
                                </a:lnTo>
                                <a:lnTo>
                                  <a:pt x="1542" y="1028"/>
                                </a:lnTo>
                                <a:lnTo>
                                  <a:pt x="1542" y="1027"/>
                                </a:lnTo>
                                <a:lnTo>
                                  <a:pt x="1539" y="1025"/>
                                </a:lnTo>
                                <a:lnTo>
                                  <a:pt x="1536" y="1025"/>
                                </a:lnTo>
                                <a:lnTo>
                                  <a:pt x="1533" y="1025"/>
                                </a:lnTo>
                                <a:lnTo>
                                  <a:pt x="1528" y="1027"/>
                                </a:lnTo>
                                <a:lnTo>
                                  <a:pt x="1522" y="1028"/>
                                </a:lnTo>
                                <a:lnTo>
                                  <a:pt x="1515" y="1030"/>
                                </a:lnTo>
                                <a:lnTo>
                                  <a:pt x="1511" y="1030"/>
                                </a:lnTo>
                                <a:lnTo>
                                  <a:pt x="1506" y="1028"/>
                                </a:lnTo>
                                <a:lnTo>
                                  <a:pt x="1503" y="1027"/>
                                </a:lnTo>
                                <a:lnTo>
                                  <a:pt x="1498" y="1025"/>
                                </a:lnTo>
                                <a:lnTo>
                                  <a:pt x="1495" y="1022"/>
                                </a:lnTo>
                                <a:lnTo>
                                  <a:pt x="1492" y="1017"/>
                                </a:lnTo>
                                <a:lnTo>
                                  <a:pt x="1492" y="1013"/>
                                </a:lnTo>
                                <a:lnTo>
                                  <a:pt x="1494" y="999"/>
                                </a:lnTo>
                                <a:lnTo>
                                  <a:pt x="1505" y="982"/>
                                </a:lnTo>
                                <a:lnTo>
                                  <a:pt x="1520" y="964"/>
                                </a:lnTo>
                                <a:lnTo>
                                  <a:pt x="1540" y="946"/>
                                </a:lnTo>
                                <a:lnTo>
                                  <a:pt x="1567" y="927"/>
                                </a:lnTo>
                                <a:lnTo>
                                  <a:pt x="1596" y="913"/>
                                </a:lnTo>
                                <a:lnTo>
                                  <a:pt x="1629" y="902"/>
                                </a:lnTo>
                                <a:lnTo>
                                  <a:pt x="1663" y="896"/>
                                </a:lnTo>
                                <a:lnTo>
                                  <a:pt x="1675" y="898"/>
                                </a:lnTo>
                                <a:lnTo>
                                  <a:pt x="1686" y="902"/>
                                </a:lnTo>
                                <a:lnTo>
                                  <a:pt x="1694" y="912"/>
                                </a:lnTo>
                                <a:lnTo>
                                  <a:pt x="1699" y="924"/>
                                </a:lnTo>
                                <a:lnTo>
                                  <a:pt x="1697" y="938"/>
                                </a:lnTo>
                                <a:lnTo>
                                  <a:pt x="1696" y="954"/>
                                </a:lnTo>
                                <a:lnTo>
                                  <a:pt x="1677" y="1017"/>
                                </a:lnTo>
                                <a:lnTo>
                                  <a:pt x="1716" y="971"/>
                                </a:lnTo>
                                <a:lnTo>
                                  <a:pt x="1755" y="933"/>
                                </a:lnTo>
                                <a:lnTo>
                                  <a:pt x="1795" y="905"/>
                                </a:lnTo>
                                <a:lnTo>
                                  <a:pt x="1835" y="888"/>
                                </a:lnTo>
                                <a:lnTo>
                                  <a:pt x="1874" y="879"/>
                                </a:lnTo>
                                <a:lnTo>
                                  <a:pt x="1905" y="880"/>
                                </a:lnTo>
                                <a:lnTo>
                                  <a:pt x="1932" y="888"/>
                                </a:lnTo>
                                <a:lnTo>
                                  <a:pt x="1956" y="899"/>
                                </a:lnTo>
                                <a:lnTo>
                                  <a:pt x="1977" y="916"/>
                                </a:lnTo>
                                <a:lnTo>
                                  <a:pt x="1994" y="936"/>
                                </a:lnTo>
                                <a:lnTo>
                                  <a:pt x="2008" y="960"/>
                                </a:lnTo>
                                <a:lnTo>
                                  <a:pt x="2019" y="985"/>
                                </a:lnTo>
                                <a:lnTo>
                                  <a:pt x="2026" y="1010"/>
                                </a:lnTo>
                                <a:lnTo>
                                  <a:pt x="2029" y="1034"/>
                                </a:lnTo>
                                <a:lnTo>
                                  <a:pt x="2029" y="1081"/>
                                </a:lnTo>
                                <a:lnTo>
                                  <a:pt x="2022" y="1126"/>
                                </a:lnTo>
                                <a:lnTo>
                                  <a:pt x="2009" y="1171"/>
                                </a:lnTo>
                                <a:lnTo>
                                  <a:pt x="1994" y="1215"/>
                                </a:lnTo>
                                <a:lnTo>
                                  <a:pt x="1974" y="1255"/>
                                </a:lnTo>
                                <a:lnTo>
                                  <a:pt x="1978" y="1255"/>
                                </a:lnTo>
                                <a:lnTo>
                                  <a:pt x="1987" y="1255"/>
                                </a:lnTo>
                                <a:lnTo>
                                  <a:pt x="2000" y="1255"/>
                                </a:lnTo>
                                <a:lnTo>
                                  <a:pt x="2028" y="1251"/>
                                </a:lnTo>
                                <a:lnTo>
                                  <a:pt x="2051" y="1243"/>
                                </a:lnTo>
                                <a:lnTo>
                                  <a:pt x="2071" y="1232"/>
                                </a:lnTo>
                                <a:lnTo>
                                  <a:pt x="2087" y="1218"/>
                                </a:lnTo>
                                <a:lnTo>
                                  <a:pt x="2102" y="1201"/>
                                </a:lnTo>
                                <a:lnTo>
                                  <a:pt x="2118" y="1181"/>
                                </a:lnTo>
                                <a:lnTo>
                                  <a:pt x="2118" y="1181"/>
                                </a:lnTo>
                                <a:lnTo>
                                  <a:pt x="2137" y="1154"/>
                                </a:lnTo>
                                <a:lnTo>
                                  <a:pt x="2157" y="1125"/>
                                </a:lnTo>
                                <a:lnTo>
                                  <a:pt x="2178" y="1094"/>
                                </a:lnTo>
                                <a:lnTo>
                                  <a:pt x="2199" y="1061"/>
                                </a:lnTo>
                                <a:lnTo>
                                  <a:pt x="2169" y="1042"/>
                                </a:lnTo>
                                <a:lnTo>
                                  <a:pt x="2147" y="1022"/>
                                </a:lnTo>
                                <a:lnTo>
                                  <a:pt x="2130" y="999"/>
                                </a:lnTo>
                                <a:lnTo>
                                  <a:pt x="2119" y="971"/>
                                </a:lnTo>
                                <a:lnTo>
                                  <a:pt x="2115" y="940"/>
                                </a:lnTo>
                                <a:lnTo>
                                  <a:pt x="2116" y="898"/>
                                </a:lnTo>
                                <a:lnTo>
                                  <a:pt x="2126" y="860"/>
                                </a:lnTo>
                                <a:lnTo>
                                  <a:pt x="2141" y="824"/>
                                </a:lnTo>
                                <a:lnTo>
                                  <a:pt x="2163" y="795"/>
                                </a:lnTo>
                                <a:lnTo>
                                  <a:pt x="2188" y="770"/>
                                </a:lnTo>
                                <a:lnTo>
                                  <a:pt x="2216" y="751"/>
                                </a:lnTo>
                                <a:lnTo>
                                  <a:pt x="2245" y="737"/>
                                </a:lnTo>
                                <a:lnTo>
                                  <a:pt x="2273" y="733"/>
                                </a:lnTo>
                                <a:lnTo>
                                  <a:pt x="2298" y="734"/>
                                </a:lnTo>
                                <a:lnTo>
                                  <a:pt x="2318" y="740"/>
                                </a:lnTo>
                                <a:lnTo>
                                  <a:pt x="2335" y="753"/>
                                </a:lnTo>
                                <a:lnTo>
                                  <a:pt x="2348" y="768"/>
                                </a:lnTo>
                                <a:lnTo>
                                  <a:pt x="2357" y="787"/>
                                </a:lnTo>
                                <a:lnTo>
                                  <a:pt x="2360" y="809"/>
                                </a:lnTo>
                                <a:lnTo>
                                  <a:pt x="2360" y="848"/>
                                </a:lnTo>
                                <a:lnTo>
                                  <a:pt x="2352" y="885"/>
                                </a:lnTo>
                                <a:lnTo>
                                  <a:pt x="2338" y="924"/>
                                </a:lnTo>
                                <a:lnTo>
                                  <a:pt x="2320" y="961"/>
                                </a:lnTo>
                                <a:lnTo>
                                  <a:pt x="2360" y="964"/>
                                </a:lnTo>
                                <a:lnTo>
                                  <a:pt x="2399" y="966"/>
                                </a:lnTo>
                                <a:lnTo>
                                  <a:pt x="2438" y="964"/>
                                </a:lnTo>
                                <a:lnTo>
                                  <a:pt x="2470" y="963"/>
                                </a:lnTo>
                                <a:lnTo>
                                  <a:pt x="2486" y="964"/>
                                </a:lnTo>
                                <a:lnTo>
                                  <a:pt x="2500" y="971"/>
                                </a:lnTo>
                                <a:lnTo>
                                  <a:pt x="2511" y="980"/>
                                </a:lnTo>
                                <a:lnTo>
                                  <a:pt x="2519" y="994"/>
                                </a:lnTo>
                                <a:lnTo>
                                  <a:pt x="2523" y="1013"/>
                                </a:lnTo>
                                <a:lnTo>
                                  <a:pt x="2522" y="1025"/>
                                </a:lnTo>
                                <a:lnTo>
                                  <a:pt x="2517" y="1039"/>
                                </a:lnTo>
                                <a:lnTo>
                                  <a:pt x="2509" y="1050"/>
                                </a:lnTo>
                                <a:lnTo>
                                  <a:pt x="2498" y="1062"/>
                                </a:lnTo>
                                <a:lnTo>
                                  <a:pt x="2484" y="1080"/>
                                </a:lnTo>
                                <a:lnTo>
                                  <a:pt x="2467" y="1101"/>
                                </a:lnTo>
                                <a:lnTo>
                                  <a:pt x="2449" y="1125"/>
                                </a:lnTo>
                                <a:lnTo>
                                  <a:pt x="2432" y="1153"/>
                                </a:lnTo>
                                <a:lnTo>
                                  <a:pt x="2416" y="1181"/>
                                </a:lnTo>
                                <a:lnTo>
                                  <a:pt x="2404" y="1209"/>
                                </a:lnTo>
                                <a:lnTo>
                                  <a:pt x="2396" y="1237"/>
                                </a:lnTo>
                                <a:lnTo>
                                  <a:pt x="2394" y="1263"/>
                                </a:lnTo>
                                <a:lnTo>
                                  <a:pt x="2397" y="1283"/>
                                </a:lnTo>
                                <a:lnTo>
                                  <a:pt x="2405" y="1296"/>
                                </a:lnTo>
                                <a:lnTo>
                                  <a:pt x="2416" y="1302"/>
                                </a:lnTo>
                                <a:lnTo>
                                  <a:pt x="2430" y="1304"/>
                                </a:lnTo>
                                <a:lnTo>
                                  <a:pt x="2450" y="1299"/>
                                </a:lnTo>
                                <a:lnTo>
                                  <a:pt x="2473" y="1288"/>
                                </a:lnTo>
                                <a:lnTo>
                                  <a:pt x="2500" y="1271"/>
                                </a:lnTo>
                                <a:lnTo>
                                  <a:pt x="2528" y="1249"/>
                                </a:lnTo>
                                <a:lnTo>
                                  <a:pt x="2556" y="1223"/>
                                </a:lnTo>
                                <a:lnTo>
                                  <a:pt x="2585" y="1193"/>
                                </a:lnTo>
                                <a:lnTo>
                                  <a:pt x="2585" y="1146"/>
                                </a:lnTo>
                                <a:lnTo>
                                  <a:pt x="2593" y="1097"/>
                                </a:lnTo>
                                <a:lnTo>
                                  <a:pt x="2607" y="1047"/>
                                </a:lnTo>
                                <a:lnTo>
                                  <a:pt x="2630" y="997"/>
                                </a:lnTo>
                                <a:lnTo>
                                  <a:pt x="2658" y="950"/>
                                </a:lnTo>
                                <a:lnTo>
                                  <a:pt x="2678" y="926"/>
                                </a:lnTo>
                                <a:lnTo>
                                  <a:pt x="2697" y="904"/>
                                </a:lnTo>
                                <a:lnTo>
                                  <a:pt x="2716" y="885"/>
                                </a:lnTo>
                                <a:lnTo>
                                  <a:pt x="2731" y="871"/>
                                </a:lnTo>
                                <a:lnTo>
                                  <a:pt x="2745" y="863"/>
                                </a:lnTo>
                                <a:lnTo>
                                  <a:pt x="2755" y="859"/>
                                </a:lnTo>
                                <a:lnTo>
                                  <a:pt x="2767" y="863"/>
                                </a:lnTo>
                                <a:lnTo>
                                  <a:pt x="2778" y="873"/>
                                </a:lnTo>
                                <a:lnTo>
                                  <a:pt x="2782" y="888"/>
                                </a:lnTo>
                                <a:lnTo>
                                  <a:pt x="2782" y="893"/>
                                </a:lnTo>
                                <a:lnTo>
                                  <a:pt x="2781" y="898"/>
                                </a:lnTo>
                                <a:lnTo>
                                  <a:pt x="2779" y="902"/>
                                </a:lnTo>
                                <a:lnTo>
                                  <a:pt x="2776" y="907"/>
                                </a:lnTo>
                                <a:lnTo>
                                  <a:pt x="2755" y="940"/>
                                </a:lnTo>
                                <a:lnTo>
                                  <a:pt x="2734" y="980"/>
                                </a:lnTo>
                                <a:lnTo>
                                  <a:pt x="2720" y="1025"/>
                                </a:lnTo>
                                <a:lnTo>
                                  <a:pt x="2711" y="1075"/>
                                </a:lnTo>
                                <a:lnTo>
                                  <a:pt x="2711" y="1126"/>
                                </a:lnTo>
                                <a:lnTo>
                                  <a:pt x="2717" y="1164"/>
                                </a:lnTo>
                                <a:lnTo>
                                  <a:pt x="2727" y="1198"/>
                                </a:lnTo>
                                <a:lnTo>
                                  <a:pt x="2742" y="1227"/>
                                </a:lnTo>
                                <a:lnTo>
                                  <a:pt x="2761" y="1252"/>
                                </a:lnTo>
                                <a:lnTo>
                                  <a:pt x="2781" y="1269"/>
                                </a:lnTo>
                                <a:lnTo>
                                  <a:pt x="2806" y="1280"/>
                                </a:lnTo>
                                <a:lnTo>
                                  <a:pt x="2832" y="1282"/>
                                </a:lnTo>
                                <a:lnTo>
                                  <a:pt x="2857" y="1277"/>
                                </a:lnTo>
                                <a:lnTo>
                                  <a:pt x="2880" y="1266"/>
                                </a:lnTo>
                                <a:lnTo>
                                  <a:pt x="2904" y="1251"/>
                                </a:lnTo>
                                <a:lnTo>
                                  <a:pt x="2925" y="1229"/>
                                </a:lnTo>
                                <a:lnTo>
                                  <a:pt x="2888" y="1207"/>
                                </a:lnTo>
                                <a:lnTo>
                                  <a:pt x="2855" y="1178"/>
                                </a:lnTo>
                                <a:lnTo>
                                  <a:pt x="2828" y="1145"/>
                                </a:lnTo>
                                <a:lnTo>
                                  <a:pt x="2804" y="1106"/>
                                </a:lnTo>
                                <a:lnTo>
                                  <a:pt x="2789" y="1064"/>
                                </a:lnTo>
                                <a:lnTo>
                                  <a:pt x="2781" y="1017"/>
                                </a:lnTo>
                                <a:lnTo>
                                  <a:pt x="2781" y="989"/>
                                </a:lnTo>
                                <a:lnTo>
                                  <a:pt x="2782" y="961"/>
                                </a:lnTo>
                                <a:lnTo>
                                  <a:pt x="2789" y="933"/>
                                </a:lnTo>
                                <a:lnTo>
                                  <a:pt x="2796" y="905"/>
                                </a:lnTo>
                                <a:lnTo>
                                  <a:pt x="2809" y="879"/>
                                </a:lnTo>
                                <a:lnTo>
                                  <a:pt x="2824" y="854"/>
                                </a:lnTo>
                                <a:lnTo>
                                  <a:pt x="2845" y="834"/>
                                </a:lnTo>
                                <a:lnTo>
                                  <a:pt x="2868" y="817"/>
                                </a:lnTo>
                                <a:lnTo>
                                  <a:pt x="2894" y="806"/>
                                </a:lnTo>
                                <a:lnTo>
                                  <a:pt x="2925" y="800"/>
                                </a:lnTo>
                                <a:lnTo>
                                  <a:pt x="2952" y="800"/>
                                </a:lnTo>
                                <a:lnTo>
                                  <a:pt x="2977" y="806"/>
                                </a:lnTo>
                                <a:lnTo>
                                  <a:pt x="3003" y="817"/>
                                </a:lnTo>
                                <a:lnTo>
                                  <a:pt x="3026" y="835"/>
                                </a:lnTo>
                                <a:lnTo>
                                  <a:pt x="3050" y="857"/>
                                </a:lnTo>
                                <a:lnTo>
                                  <a:pt x="3068" y="884"/>
                                </a:lnTo>
                                <a:lnTo>
                                  <a:pt x="3081" y="913"/>
                                </a:lnTo>
                                <a:lnTo>
                                  <a:pt x="3090" y="944"/>
                                </a:lnTo>
                                <a:lnTo>
                                  <a:pt x="3095" y="978"/>
                                </a:lnTo>
                                <a:lnTo>
                                  <a:pt x="3095" y="1025"/>
                                </a:lnTo>
                                <a:lnTo>
                                  <a:pt x="3087" y="1075"/>
                                </a:lnTo>
                                <a:lnTo>
                                  <a:pt x="3071" y="1125"/>
                                </a:lnTo>
                                <a:lnTo>
                                  <a:pt x="3046" y="1173"/>
                                </a:lnTo>
                                <a:lnTo>
                                  <a:pt x="3062" y="1174"/>
                                </a:lnTo>
                                <a:lnTo>
                                  <a:pt x="3076" y="1173"/>
                                </a:lnTo>
                                <a:lnTo>
                                  <a:pt x="3110" y="1167"/>
                                </a:lnTo>
                                <a:lnTo>
                                  <a:pt x="3143" y="1153"/>
                                </a:lnTo>
                                <a:lnTo>
                                  <a:pt x="3174" y="1131"/>
                                </a:lnTo>
                                <a:lnTo>
                                  <a:pt x="3203" y="1098"/>
                                </a:lnTo>
                                <a:lnTo>
                                  <a:pt x="3203" y="1098"/>
                                </a:lnTo>
                                <a:lnTo>
                                  <a:pt x="3200" y="1061"/>
                                </a:lnTo>
                                <a:lnTo>
                                  <a:pt x="3197" y="1006"/>
                                </a:lnTo>
                                <a:lnTo>
                                  <a:pt x="3197" y="955"/>
                                </a:lnTo>
                                <a:lnTo>
                                  <a:pt x="3199" y="912"/>
                                </a:lnTo>
                                <a:lnTo>
                                  <a:pt x="3206" y="873"/>
                                </a:lnTo>
                                <a:lnTo>
                                  <a:pt x="3216" y="849"/>
                                </a:lnTo>
                                <a:lnTo>
                                  <a:pt x="3230" y="826"/>
                                </a:lnTo>
                                <a:lnTo>
                                  <a:pt x="3250" y="804"/>
                                </a:lnTo>
                                <a:lnTo>
                                  <a:pt x="3272" y="787"/>
                                </a:lnTo>
                                <a:lnTo>
                                  <a:pt x="3293" y="775"/>
                                </a:lnTo>
                                <a:lnTo>
                                  <a:pt x="3315" y="770"/>
                                </a:lnTo>
                                <a:lnTo>
                                  <a:pt x="3329" y="772"/>
                                </a:lnTo>
                                <a:lnTo>
                                  <a:pt x="3340" y="776"/>
                                </a:lnTo>
                                <a:lnTo>
                                  <a:pt x="3349" y="786"/>
                                </a:lnTo>
                                <a:lnTo>
                                  <a:pt x="3352" y="801"/>
                                </a:lnTo>
                                <a:lnTo>
                                  <a:pt x="3352" y="814"/>
                                </a:lnTo>
                                <a:lnTo>
                                  <a:pt x="3349" y="828"/>
                                </a:lnTo>
                                <a:lnTo>
                                  <a:pt x="3335" y="888"/>
                                </a:lnTo>
                                <a:lnTo>
                                  <a:pt x="3326" y="947"/>
                                </a:lnTo>
                                <a:lnTo>
                                  <a:pt x="3323" y="1006"/>
                                </a:lnTo>
                                <a:lnTo>
                                  <a:pt x="3324" y="1062"/>
                                </a:lnTo>
                                <a:lnTo>
                                  <a:pt x="3327" y="1090"/>
                                </a:lnTo>
                                <a:lnTo>
                                  <a:pt x="3332" y="1122"/>
                                </a:lnTo>
                                <a:lnTo>
                                  <a:pt x="3338" y="1154"/>
                                </a:lnTo>
                                <a:lnTo>
                                  <a:pt x="3346" y="1184"/>
                                </a:lnTo>
                                <a:lnTo>
                                  <a:pt x="3354" y="1207"/>
                                </a:lnTo>
                                <a:lnTo>
                                  <a:pt x="3355" y="1212"/>
                                </a:lnTo>
                                <a:lnTo>
                                  <a:pt x="3357" y="1216"/>
                                </a:lnTo>
                                <a:lnTo>
                                  <a:pt x="3359" y="1220"/>
                                </a:lnTo>
                                <a:lnTo>
                                  <a:pt x="3362" y="1221"/>
                                </a:lnTo>
                                <a:lnTo>
                                  <a:pt x="3366" y="1221"/>
                                </a:lnTo>
                                <a:lnTo>
                                  <a:pt x="3373" y="1218"/>
                                </a:lnTo>
                                <a:lnTo>
                                  <a:pt x="3383" y="1209"/>
                                </a:lnTo>
                                <a:lnTo>
                                  <a:pt x="3397" y="1193"/>
                                </a:lnTo>
                                <a:lnTo>
                                  <a:pt x="3414" y="1173"/>
                                </a:lnTo>
                                <a:lnTo>
                                  <a:pt x="3433" y="1148"/>
                                </a:lnTo>
                                <a:lnTo>
                                  <a:pt x="3453" y="1120"/>
                                </a:lnTo>
                                <a:lnTo>
                                  <a:pt x="3475" y="1089"/>
                                </a:lnTo>
                                <a:lnTo>
                                  <a:pt x="3495" y="1056"/>
                                </a:lnTo>
                                <a:lnTo>
                                  <a:pt x="3514" y="1020"/>
                                </a:lnTo>
                                <a:lnTo>
                                  <a:pt x="3487" y="1003"/>
                                </a:lnTo>
                                <a:lnTo>
                                  <a:pt x="3464" y="980"/>
                                </a:lnTo>
                                <a:lnTo>
                                  <a:pt x="3444" y="952"/>
                                </a:lnTo>
                                <a:lnTo>
                                  <a:pt x="3430" y="921"/>
                                </a:lnTo>
                                <a:lnTo>
                                  <a:pt x="3419" y="887"/>
                                </a:lnTo>
                                <a:lnTo>
                                  <a:pt x="3413" y="848"/>
                                </a:lnTo>
                                <a:lnTo>
                                  <a:pt x="3413" y="806"/>
                                </a:lnTo>
                                <a:lnTo>
                                  <a:pt x="3419" y="768"/>
                                </a:lnTo>
                                <a:lnTo>
                                  <a:pt x="3428" y="734"/>
                                </a:lnTo>
                                <a:lnTo>
                                  <a:pt x="3442" y="706"/>
                                </a:lnTo>
                                <a:lnTo>
                                  <a:pt x="3461" y="683"/>
                                </a:lnTo>
                                <a:lnTo>
                                  <a:pt x="3481" y="663"/>
                                </a:lnTo>
                                <a:lnTo>
                                  <a:pt x="3505" y="649"/>
                                </a:lnTo>
                                <a:lnTo>
                                  <a:pt x="3529" y="639"/>
                                </a:lnTo>
                                <a:lnTo>
                                  <a:pt x="3556" y="635"/>
                                </a:lnTo>
                                <a:lnTo>
                                  <a:pt x="3581" y="636"/>
                                </a:lnTo>
                                <a:lnTo>
                                  <a:pt x="3605" y="642"/>
                                </a:lnTo>
                                <a:lnTo>
                                  <a:pt x="3629" y="653"/>
                                </a:lnTo>
                                <a:lnTo>
                                  <a:pt x="3647" y="672"/>
                                </a:lnTo>
                                <a:lnTo>
                                  <a:pt x="3664" y="695"/>
                                </a:lnTo>
                                <a:lnTo>
                                  <a:pt x="3675" y="723"/>
                                </a:lnTo>
                                <a:lnTo>
                                  <a:pt x="3682" y="759"/>
                                </a:lnTo>
                                <a:lnTo>
                                  <a:pt x="3680" y="803"/>
                                </a:lnTo>
                                <a:lnTo>
                                  <a:pt x="3672" y="848"/>
                                </a:lnTo>
                                <a:lnTo>
                                  <a:pt x="3660" y="894"/>
                                </a:lnTo>
                                <a:lnTo>
                                  <a:pt x="3641" y="943"/>
                                </a:lnTo>
                                <a:lnTo>
                                  <a:pt x="3643" y="943"/>
                                </a:lnTo>
                                <a:lnTo>
                                  <a:pt x="3644" y="943"/>
                                </a:lnTo>
                                <a:lnTo>
                                  <a:pt x="3649" y="943"/>
                                </a:lnTo>
                                <a:lnTo>
                                  <a:pt x="3652" y="943"/>
                                </a:lnTo>
                                <a:lnTo>
                                  <a:pt x="3657" y="943"/>
                                </a:lnTo>
                                <a:lnTo>
                                  <a:pt x="3660" y="943"/>
                                </a:lnTo>
                                <a:lnTo>
                                  <a:pt x="3692" y="936"/>
                                </a:lnTo>
                                <a:lnTo>
                                  <a:pt x="3720" y="924"/>
                                </a:lnTo>
                                <a:lnTo>
                                  <a:pt x="3742" y="885"/>
                                </a:lnTo>
                                <a:lnTo>
                                  <a:pt x="3767" y="848"/>
                                </a:lnTo>
                                <a:lnTo>
                                  <a:pt x="3796" y="815"/>
                                </a:lnTo>
                                <a:lnTo>
                                  <a:pt x="3831" y="784"/>
                                </a:lnTo>
                                <a:lnTo>
                                  <a:pt x="3868" y="759"/>
                                </a:lnTo>
                                <a:lnTo>
                                  <a:pt x="3910" y="739"/>
                                </a:lnTo>
                                <a:lnTo>
                                  <a:pt x="3955" y="725"/>
                                </a:lnTo>
                                <a:lnTo>
                                  <a:pt x="4003" y="717"/>
                                </a:lnTo>
                                <a:lnTo>
                                  <a:pt x="4036" y="717"/>
                                </a:lnTo>
                                <a:lnTo>
                                  <a:pt x="4063" y="723"/>
                                </a:lnTo>
                                <a:lnTo>
                                  <a:pt x="4088" y="733"/>
                                </a:lnTo>
                                <a:lnTo>
                                  <a:pt x="4109" y="745"/>
                                </a:lnTo>
                                <a:lnTo>
                                  <a:pt x="4124" y="761"/>
                                </a:lnTo>
                                <a:lnTo>
                                  <a:pt x="4136" y="779"/>
                                </a:lnTo>
                                <a:lnTo>
                                  <a:pt x="4144" y="800"/>
                                </a:lnTo>
                                <a:lnTo>
                                  <a:pt x="4147" y="820"/>
                                </a:lnTo>
                                <a:lnTo>
                                  <a:pt x="4146" y="851"/>
                                </a:lnTo>
                                <a:lnTo>
                                  <a:pt x="4136" y="884"/>
                                </a:lnTo>
                                <a:lnTo>
                                  <a:pt x="4121" y="916"/>
                                </a:lnTo>
                                <a:lnTo>
                                  <a:pt x="4101" y="950"/>
                                </a:lnTo>
                                <a:lnTo>
                                  <a:pt x="4074" y="985"/>
                                </a:lnTo>
                                <a:lnTo>
                                  <a:pt x="4045" y="1016"/>
                                </a:lnTo>
                                <a:lnTo>
                                  <a:pt x="4011" y="1047"/>
                                </a:lnTo>
                                <a:lnTo>
                                  <a:pt x="3977" y="1076"/>
                                </a:lnTo>
                                <a:lnTo>
                                  <a:pt x="3939" y="1103"/>
                                </a:lnTo>
                                <a:lnTo>
                                  <a:pt x="3902" y="1125"/>
                                </a:lnTo>
                                <a:lnTo>
                                  <a:pt x="3894" y="1128"/>
                                </a:lnTo>
                                <a:lnTo>
                                  <a:pt x="3888" y="1131"/>
                                </a:lnTo>
                                <a:lnTo>
                                  <a:pt x="3882" y="1132"/>
                                </a:lnTo>
                                <a:lnTo>
                                  <a:pt x="3868" y="1129"/>
                                </a:lnTo>
                                <a:lnTo>
                                  <a:pt x="3859" y="1123"/>
                                </a:lnTo>
                                <a:lnTo>
                                  <a:pt x="3854" y="1112"/>
                                </a:lnTo>
                                <a:lnTo>
                                  <a:pt x="3857" y="1100"/>
                                </a:lnTo>
                                <a:lnTo>
                                  <a:pt x="3863" y="1086"/>
                                </a:lnTo>
                                <a:lnTo>
                                  <a:pt x="3877" y="1072"/>
                                </a:lnTo>
                                <a:lnTo>
                                  <a:pt x="3919" y="1028"/>
                                </a:lnTo>
                                <a:lnTo>
                                  <a:pt x="3953" y="988"/>
                                </a:lnTo>
                                <a:lnTo>
                                  <a:pt x="3978" y="950"/>
                                </a:lnTo>
                                <a:lnTo>
                                  <a:pt x="3997" y="916"/>
                                </a:lnTo>
                                <a:lnTo>
                                  <a:pt x="4009" y="885"/>
                                </a:lnTo>
                                <a:lnTo>
                                  <a:pt x="4014" y="857"/>
                                </a:lnTo>
                                <a:lnTo>
                                  <a:pt x="4015" y="834"/>
                                </a:lnTo>
                                <a:lnTo>
                                  <a:pt x="4012" y="815"/>
                                </a:lnTo>
                                <a:lnTo>
                                  <a:pt x="4004" y="801"/>
                                </a:lnTo>
                                <a:lnTo>
                                  <a:pt x="3995" y="792"/>
                                </a:lnTo>
                                <a:lnTo>
                                  <a:pt x="3983" y="786"/>
                                </a:lnTo>
                                <a:lnTo>
                                  <a:pt x="3969" y="786"/>
                                </a:lnTo>
                                <a:lnTo>
                                  <a:pt x="3942" y="792"/>
                                </a:lnTo>
                                <a:lnTo>
                                  <a:pt x="3918" y="809"/>
                                </a:lnTo>
                                <a:lnTo>
                                  <a:pt x="3893" y="832"/>
                                </a:lnTo>
                                <a:lnTo>
                                  <a:pt x="3871" y="863"/>
                                </a:lnTo>
                                <a:lnTo>
                                  <a:pt x="3852" y="899"/>
                                </a:lnTo>
                                <a:lnTo>
                                  <a:pt x="3837" y="940"/>
                                </a:lnTo>
                                <a:lnTo>
                                  <a:pt x="3826" y="980"/>
                                </a:lnTo>
                                <a:lnTo>
                                  <a:pt x="3820" y="1024"/>
                                </a:lnTo>
                                <a:lnTo>
                                  <a:pt x="3820" y="1066"/>
                                </a:lnTo>
                                <a:lnTo>
                                  <a:pt x="3826" y="1100"/>
                                </a:lnTo>
                                <a:lnTo>
                                  <a:pt x="3837" y="1128"/>
                                </a:lnTo>
                                <a:lnTo>
                                  <a:pt x="3854" y="1151"/>
                                </a:lnTo>
                                <a:lnTo>
                                  <a:pt x="3876" y="1168"/>
                                </a:lnTo>
                                <a:lnTo>
                                  <a:pt x="3902" y="1181"/>
                                </a:lnTo>
                                <a:lnTo>
                                  <a:pt x="3932" y="1187"/>
                                </a:lnTo>
                                <a:lnTo>
                                  <a:pt x="3964" y="1187"/>
                                </a:lnTo>
                                <a:lnTo>
                                  <a:pt x="4003" y="1181"/>
                                </a:lnTo>
                                <a:lnTo>
                                  <a:pt x="4043" y="1167"/>
                                </a:lnTo>
                                <a:lnTo>
                                  <a:pt x="4085" y="1145"/>
                                </a:lnTo>
                                <a:lnTo>
                                  <a:pt x="4127" y="1114"/>
                                </a:lnTo>
                                <a:lnTo>
                                  <a:pt x="4169" y="1076"/>
                                </a:lnTo>
                                <a:lnTo>
                                  <a:pt x="4169" y="1075"/>
                                </a:lnTo>
                                <a:lnTo>
                                  <a:pt x="4171" y="1020"/>
                                </a:lnTo>
                                <a:lnTo>
                                  <a:pt x="4181" y="964"/>
                                </a:lnTo>
                                <a:lnTo>
                                  <a:pt x="4200" y="912"/>
                                </a:lnTo>
                                <a:lnTo>
                                  <a:pt x="4227" y="862"/>
                                </a:lnTo>
                                <a:lnTo>
                                  <a:pt x="4261" y="815"/>
                                </a:lnTo>
                                <a:lnTo>
                                  <a:pt x="4300" y="773"/>
                                </a:lnTo>
                                <a:lnTo>
                                  <a:pt x="4341" y="739"/>
                                </a:lnTo>
                                <a:lnTo>
                                  <a:pt x="4388" y="711"/>
                                </a:lnTo>
                                <a:lnTo>
                                  <a:pt x="4436" y="692"/>
                                </a:lnTo>
                                <a:lnTo>
                                  <a:pt x="4484" y="683"/>
                                </a:lnTo>
                                <a:lnTo>
                                  <a:pt x="4494" y="683"/>
                                </a:lnTo>
                                <a:lnTo>
                                  <a:pt x="4511" y="681"/>
                                </a:lnTo>
                                <a:lnTo>
                                  <a:pt x="4532" y="683"/>
                                </a:lnTo>
                                <a:lnTo>
                                  <a:pt x="4546" y="608"/>
                                </a:lnTo>
                                <a:lnTo>
                                  <a:pt x="4565" y="534"/>
                                </a:lnTo>
                                <a:lnTo>
                                  <a:pt x="4585" y="462"/>
                                </a:lnTo>
                                <a:lnTo>
                                  <a:pt x="4607" y="394"/>
                                </a:lnTo>
                                <a:lnTo>
                                  <a:pt x="4632" y="330"/>
                                </a:lnTo>
                                <a:lnTo>
                                  <a:pt x="4658" y="268"/>
                                </a:lnTo>
                                <a:lnTo>
                                  <a:pt x="4685" y="212"/>
                                </a:lnTo>
                                <a:lnTo>
                                  <a:pt x="4711" y="160"/>
                                </a:lnTo>
                                <a:lnTo>
                                  <a:pt x="4737" y="115"/>
                                </a:lnTo>
                                <a:lnTo>
                                  <a:pt x="4764" y="76"/>
                                </a:lnTo>
                                <a:lnTo>
                                  <a:pt x="4789" y="45"/>
                                </a:lnTo>
                                <a:lnTo>
                                  <a:pt x="4813" y="22"/>
                                </a:lnTo>
                                <a:lnTo>
                                  <a:pt x="4835" y="6"/>
                                </a:lnTo>
                                <a:lnTo>
                                  <a:pt x="48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19050">
                            <a:solidFill>
                              <a:schemeClr val="bg1">
                                <a:lumMod val="9500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dist="12700" dir="3000000" algn="tl" rotWithShape="0">
                              <a:schemeClr val="tx1"/>
                            </a:outerShdw>
                          </a:effectLst>
                        </wps:spPr>
                        <wps:bodyPr rot="0" vert="horz" wrap="none" lIns="0" tIns="0" rIns="0" bIns="0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047" y="37907"/>
                            <a:ext cx="4005080" cy="15910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3" o:spid="_x0000_s1026" alt="Description: &quot;Improved&quot; written in script with artwork fill" style="position:absolute;margin-left:235.8pt;margin-top:79.2pt;width:320.4pt;height:131pt;z-index:251670015;mso-wrap-distance-left:7.2pt;mso-wrap-distance-right:7.2pt;mso-position-horizontal-relative:page;mso-position-vertical-relative:page;mso-width-relative:margin;mso-height-relative:margin" coordsize="4065588,166687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">
                <v:shape id="Freeform 2" o:spid="_x0000_s1027" style="position:absolute;width:4065588;height:1666875;visibility:visible;mso-wrap-style:none;v-text-anchor:middle" coordsize="5122,2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5XAwxAAA&#10;ANoAAAAPAAAAZHJzL2Rvd25yZXYueG1sRI9Pa8JAFMTvBb/D8gRvdWME26auIoUSsafG0vMj+0yC&#10;2bcxuzF/Pn23UOhxmJnfMNv9YGpxp9ZVlhWslhEI4tzqigsFX+f3x2cQziNrrC2TgpEc7Hezhy0m&#10;2vb8SffMFyJA2CWooPS+SaR0eUkG3dI2xMG72NagD7ItpG6xD3BTyziKNtJgxWGhxIbeSsqvWWcU&#10;rL+z/vrSpefpln4cp/w0pvapUmoxHw6vIDwN/j/81z5qBTH8Xgk3QO5+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+VwMMQAAADaAAAADwAAAAAAAAAAAAAAAACXAgAAZHJzL2Rv&#10;d25yZXYueG1sUEsFBgAAAAAEAAQA9QAAAIgDAAAAAA==&#10;" path="m1779,1296l1759,1300,1742,1310,1731,1324,1725,1339,1724,1356,1727,1369,1734,1378,1745,1384,1761,1386,1784,1380,1807,1364,1831,1339,1851,1307,1828,1300,1803,1296,1779,1296xm2899,893l2880,898,2865,908,2854,924,2846,943,2843,963,2843,985,2852,1025,2871,1062,2897,1098,2930,1128,2969,1151,2978,1112,2983,1072,2983,1031,2978,1002,2972,972,2963,946,2952,924,2936,907,2919,896,2899,893xm2255,803l2244,807,2234,817,2227,829,2224,846,2222,862,2227,885,2237,907,2250,924,2262,938,2273,910,2279,880,2281,849,2278,826,2272,812,2264,804,2255,803xm4466,765l4435,772,4407,786,4380,804,4359,829,4338,859,4323,891,4310,927,4303,964,4300,1003,4300,1042,4306,1080,4315,1111,4329,1136,4346,1153,4368,1164,4391,1165,4414,1160,4441,1148,4467,1129,4495,1103,4523,1070,4518,1038,4514,1002,4511,954,4511,904,4497,902,4484,899,4473,893,4466,885,4461,876,4464,870,4470,863,4480,859,4489,854,4500,846,4509,837,4514,823,4515,803,4511,787,4503,776,4492,770,4480,767,4466,765xm3517,711l3505,716,3495,725,3491,740,3487,756,3487,773,3495,812,3511,849,3532,882,3557,910,3568,856,3570,803,3565,773,3557,748,3548,731,3539,719,3526,712,3517,711xm688,316l702,317,714,324,722,336,725,350,725,359,724,369,722,373,719,387,713,409,705,437,696,473,685,515,672,562,660,613,646,667,630,725,615,786,599,848,582,910,567,972,550,1033,534,1094,520,1151,505,1206,492,1257,480,1304,469,1346,450,1406,429,1461,405,1509,379,1551,351,1587,321,1618,292,1643,261,1663,230,1678,199,1689,169,1697,140,1700,126,1702,115,1699,106,1694,101,1683,104,1672,113,1663,130,1654,155,1643,180,1629,207,1610,231,1584,255,1552,273,1517,289,1478,559,437,529,440,497,445,461,453,422,462,385,476,346,493,309,515,272,541,239,572,208,611,179,656,155,705,140,754,129,804,123,852,124,898,130,940,143,975,160,1008,182,1034,207,1056,233,1070,261,1080,287,1080,304,1081,318,1086,326,1095,331,1104,329,1115,321,1128,311,1140,293,1153,270,1164,241,1173,203,1178,165,1176,129,1167,95,1148,65,1123,42,1092,22,1056,8,1014,2,971,,921,6,868,19,814,37,756,64,698,96,642,135,588,183,537,241,487,301,445,365,409,432,378,497,355,564,336,627,324,688,316xm4765,208l4756,213,4747,229,4736,252,4725,282,4713,319,4702,362,4689,409,4678,460,4667,513,4658,569,4650,625,4643,681,4638,736,4636,761,4636,789,4635,817,4635,842,4635,863,4636,877,4660,824,4680,768,4699,711,4714,652,4728,594,4740,538,4751,484,4759,432,4767,386,4772,345,4776,310,4778,282,4779,261,4779,250,4778,230,4775,218,4770,210,4765,208xm4855,0l4869,3,4880,12,4891,28,4897,53,4902,84,4904,135,4900,193,4894,255,4883,322,4869,390,4852,462,4832,534,4809,605,4786,677,4759,745,4731,810,4703,873,4674,929,4644,980,4650,1022,4658,1056,4667,1083,4677,1101,4688,1114,4699,1122,4711,1123,4730,1118,4750,1106,4773,1089,4796,1066,4821,1038,4848,1006,4876,971,4876,971,4907,930,4939,899,4969,877,4998,863,5026,857,5054,859,5077,865,5096,876,5110,893,5119,915,5122,940,5122,968,5118,999,5110,1031,5088,1083,5059,1131,5022,1178,4976,1223,4924,1265,4863,1304,4795,1339,4720,1374,4636,1403,4545,1430,4445,1453,4338,1473,4222,1489,4099,1500,3970,1510,3851,1520,3742,1528,3641,1537,3548,1545,3463,1552,3383,1560,3310,1570,3242,1577,3177,1585,3115,1594,3054,1604,2997,1613,2938,1624,2880,1635,2820,1647,2759,1660,2694,1674,2626,1689,2554,1706,2477,1724,2393,1744,2301,1764,2273,1770,2250,1773,2228,1773,2205,1766,2118,1731,2023,1699,1922,1668,1817,1638,1705,1610,1689,1604,1678,1594,1675,1584,1677,1574,1683,1565,1696,1559,1714,1556,4211,1369,4310,1360,4400,1349,4483,1336,4556,1321,4622,1305,4680,1286,4733,1268,4778,1248,4818,1227,4852,1204,4882,1182,4908,1159,4928,1136,4947,1112,4963,1089,4975,1066,4984,1042,4994,1019,4998,1002,5003,985,5003,972,5001,966,5000,960,4997,955,4992,952,4987,950,4983,950,4972,954,4958,961,4942,975,4925,997,4907,1024,4905,1025,4868,1073,4834,1114,4799,1148,4768,1176,4739,1196,4713,1212,4686,1221,4663,1224,4636,1224,4612,1216,4591,1202,4573,1184,4556,1160,4542,1132,4506,1170,4469,1201,4428,1226,4390,1241,4349,1249,4313,1248,4279,1240,4250,1224,4223,1202,4202,1176,4185,1143,4136,1187,4084,1224,4028,1252,3970,1272,3911,1282,3868,1282,3827,1274,3790,1260,3758,1240,3730,1213,3709,1181,3694,1143,3686,1103,3686,1062,3691,1020,3655,1036,3621,1042,3605,1044,3590,1042,3553,1103,3514,1156,3477,1204,3441,1243,3405,1276,3373,1300,3346,1314,3323,1324,3301,1328,3287,1328,3273,1324,3262,1314,3247,1288,3234,1255,3223,1218,3214,1174,3185,1204,3154,1226,3121,1243,3087,1252,3053,1258,3022,1258,2991,1254,2950,1293,2907,1322,2863,1346,2818,1361,2775,1369,2739,1369,2708,1363,2678,1352,2654,1335,2633,1314,2615,1291,2601,1265,2560,1305,2525,1339,2489,1364,2455,1381,2425,1392,2396,1397,2365,1395,2337,1388,2314,1375,2295,1356,2281,1335,2272,1311,2267,1288,2269,1265,2273,1237,2284,1207,2301,1173,2326,1139,2359,1101,2303,1095,2250,1083,2224,1125,2197,1164,2172,1201,2149,1234,2149,1234,2118,1271,2087,1299,2056,1318,2026,1328,1997,1333,1961,1332,1927,1325,1899,1361,1869,1389,1837,1411,1806,1428,1776,1439,1748,1445,1725,1448,1700,1448,1677,1444,1658,1434,1643,1422,1632,1403,1627,1381,1627,1369,1629,1353,1633,1336,1640,1319,1651,1300,1666,1285,1685,1269,1710,1257,1741,1248,1778,1241,1807,1241,1840,1243,1877,1246,1887,1206,1894,1164,1897,1123,1896,1086,1893,1061,1887,1038,1879,1017,1866,1000,1852,989,1835,982,1814,982,1789,988,1762,1003,1736,1028,1711,1058,1686,1094,1665,1132,1644,1174,1627,1218,1615,1262,1422,1997,1410,2025,1394,2050,1374,2070,1352,2086,1331,2095,1311,2100,1298,2100,1287,2095,1281,2086,1278,2074,1278,2061,1281,2046,1458,1364,1424,1398,1390,1426,1357,1450,1326,1467,1298,1478,1272,1482,1245,1482,1222,1478,1203,1467,1188,1453,1177,1436,1169,1414,1166,1389,1165,1367,1168,1344,1172,1318,1183,1268,1197,1221,1210,1182,1224,1146,1236,1117,1245,1092,1250,1073,1253,1061,1251,1058,1250,1055,1248,1053,1244,1052,1233,1056,1217,1066,1200,1081,1180,1101,1158,1125,1137,1150,1115,1179,1095,1209,1076,1238,1059,1268,1047,1297,1037,1324,1015,1408,1005,1436,989,1459,969,1481,947,1496,925,1506,904,1510,891,1510,882,1506,874,1496,871,1484,871,1472,874,1456,967,1097,969,1092,970,1086,970,1083,969,1078,967,1076,964,1073,960,1073,949,1078,935,1087,916,1103,897,1122,876,1145,854,1171,832,1199,812,1229,793,1258,778,1288,765,1316,756,1342,733,1430,722,1458,706,1481,686,1501,665,1517,643,1528,623,1532,610,1532,599,1528,592,1518,588,1506,588,1493,592,1478,683,1123,688,1108,689,1097,689,1094,688,1090,685,1090,682,1089,679,1090,674,1092,669,1094,663,1095,655,1094,647,1092,641,1086,638,1078,640,1067,647,1053,660,1036,677,1020,697,1003,722,988,748,975,778,966,809,961,821,961,834,968,842,977,845,989,845,1002,842,1017,812,1128,842,1090,873,1056,904,1025,936,999,969,975,1000,958,1028,947,1054,943,1071,943,1087,949,1098,960,1106,975,1110,997,1110,1019,1107,1044,1101,1075,1090,1118,1121,1078,1155,1042,1192,1008,1228,980,1264,955,1298,936,1329,924,1357,919,1374,919,1388,924,1399,933,1407,946,1410,963,1410,980,1407,1002,1401,1025,1391,1052,1373,1101,1352,1156,1334,1213,1317,1274,1303,1333,1300,1353,1300,1369,1301,1375,1301,1381,1304,1386,1306,1389,1309,1392,1314,1394,1318,1394,1334,1389,1352,1380,1374,1363,1399,1339,1429,1310,1460,1274,1492,1232,1537,1058,1542,1042,1543,1031,1542,1028,1542,1027,1539,1025,1536,1025,1533,1025,1528,1027,1522,1028,1515,1030,1511,1030,1506,1028,1503,1027,1498,1025,1495,1022,1492,1017,1492,1013,1494,999,1505,982,1520,964,1540,946,1567,927,1596,913,1629,902,1663,896,1675,898,1686,902,1694,912,1699,924,1697,938,1696,954,1677,1017,1716,971,1755,933,1795,905,1835,888,1874,879,1905,880,1932,888,1956,899,1977,916,1994,936,2008,960,2019,985,2026,1010,2029,1034,2029,1081,2022,1126,2009,1171,1994,1215,1974,1255,1978,1255,1987,1255,2000,1255,2028,1251,2051,1243,2071,1232,2087,1218,2102,1201,2118,1181,2118,1181,2137,1154,2157,1125,2178,1094,2199,1061,2169,1042,2147,1022,2130,999,2119,971,2115,940,2116,898,2126,860,2141,824,2163,795,2188,770,2216,751,2245,737,2273,733,2298,734,2318,740,2335,753,2348,768,2357,787,2360,809,2360,848,2352,885,2338,924,2320,961,2360,964,2399,966,2438,964,2470,963,2486,964,2500,971,2511,980,2519,994,2523,1013,2522,1025,2517,1039,2509,1050,2498,1062,2484,1080,2467,1101,2449,1125,2432,1153,2416,1181,2404,1209,2396,1237,2394,1263,2397,1283,2405,1296,2416,1302,2430,1304,2450,1299,2473,1288,2500,1271,2528,1249,2556,1223,2585,1193,2585,1146,2593,1097,2607,1047,2630,997,2658,950,2678,926,2697,904,2716,885,2731,871,2745,863,2755,859,2767,863,2778,873,2782,888,2782,893,2781,898,2779,902,2776,907,2755,940,2734,980,2720,1025,2711,1075,2711,1126,2717,1164,2727,1198,2742,1227,2761,1252,2781,1269,2806,1280,2832,1282,2857,1277,2880,1266,2904,1251,2925,1229,2888,1207,2855,1178,2828,1145,2804,1106,2789,1064,2781,1017,2781,989,2782,961,2789,933,2796,905,2809,879,2824,854,2845,834,2868,817,2894,806,2925,800,2952,800,2977,806,3003,817,3026,835,3050,857,3068,884,3081,913,3090,944,3095,978,3095,1025,3087,1075,3071,1125,3046,1173,3062,1174,3076,1173,3110,1167,3143,1153,3174,1131,3203,1098,3203,1098,3200,1061,3197,1006,3197,955,3199,912,3206,873,3216,849,3230,826,3250,804,3272,787,3293,775,3315,770,3329,772,3340,776,3349,786,3352,801,3352,814,3349,828,3335,888,3326,947,3323,1006,3324,1062,3327,1090,3332,1122,3338,1154,3346,1184,3354,1207,3355,1212,3357,1216,3359,1220,3362,1221,3366,1221,3373,1218,3383,1209,3397,1193,3414,1173,3433,1148,3453,1120,3475,1089,3495,1056,3514,1020,3487,1003,3464,980,3444,952,3430,921,3419,887,3413,848,3413,806,3419,768,3428,734,3442,706,3461,683,3481,663,3505,649,3529,639,3556,635,3581,636,3605,642,3629,653,3647,672,3664,695,3675,723,3682,759,3680,803,3672,848,3660,894,3641,943,3643,943,3644,943,3649,943,3652,943,3657,943,3660,943,3692,936,3720,924,3742,885,3767,848,3796,815,3831,784,3868,759,3910,739,3955,725,4003,717,4036,717,4063,723,4088,733,4109,745,4124,761,4136,779,4144,800,4147,820,4146,851,4136,884,4121,916,4101,950,4074,985,4045,1016,4011,1047,3977,1076,3939,1103,3902,1125,3894,1128,3888,1131,3882,1132,3868,1129,3859,1123,3854,1112,3857,1100,3863,1086,3877,1072,3919,1028,3953,988,3978,950,3997,916,4009,885,4014,857,4015,834,4012,815,4004,801,3995,792,3983,786,3969,786,3942,792,3918,809,3893,832,3871,863,3852,899,3837,940,3826,980,3820,1024,3820,1066,3826,1100,3837,1128,3854,1151,3876,1168,3902,1181,3932,1187,3964,1187,4003,1181,4043,1167,4085,1145,4127,1114,4169,1076,4169,1075,4171,1020,4181,964,4200,912,4227,862,4261,815,4300,773,4341,739,4388,711,4436,692,4484,683,4494,683,4511,681,4532,683,4546,608,4565,534,4585,462,4607,394,4632,330,4658,268,4685,212,4711,160,4737,115,4764,76,4789,45,4813,22,4835,6,4855,0xe" fillcolor="#2f8440 [3205]" strokecolor="#f2f2f2 [3052]" strokeweight="1.5pt">
                  <v:stroke joinstyle="miter"/>
                  <v:shadow on="t" color="black [3213]" opacity="1" mv:blur="0" origin="-.5,-.5" offset=".22675mm,.27025mm"/>
                  <v:path arrowok="t" o:connecttype="custom" o:connectlocs="2301082,708819;2343150,733425;1803400,644525;3467100,923925;3556000,681831;2786857,673894;573088,296069;390525,997744;80169,1335881;245269,408781;241300,858044;1588,770731;3775075,169069;3679825,696119;3782219,165100;3733007,692944;3894932,738188;3908425,1004094;2573338,1251744;1750219,1401763;3668713,1035844;3968750,762000;3701257,971550;3282950,942181;2849563,827088;2503488,973138;2032000,1035844;1872456,873919;1433513,1133475;1381919,990600;1377950,815975;1014413,1635919;930275,1046163;902494,912813;691356,1168400;629444,998538;546100,879475;553244,796131;815975,751681;1077119,729456;1032669,1096169;1221581,813594;1266825,724694;1569244,727075;1668463,953294;1781969,584994;1993106,777875;1928813,1035050;2196307,685006;2247900,1017588;2276475,648494;2468563,926306;2658269,623888;2677319,966788;2732088,560388;2892425,748506;3261519,591344;3070225,896144;3128963,628650;3242469,908844;3623469,423863" o:connectangles="0,0,0,0,0,0,0,0,0,0,0,0,0,0,0,0,0,0,0,0,0,0,0,0,0,0,0,0,0,0,0,0,0,0,0,0,0,0,0,0,0,0,0,0,0,0,0,0,0,0,0,0,0,0,0,0,0,0,0,0,0"/>
                  <o:lock v:ext="edit" verticies="t"/>
                  <v:textbox inset="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8" type="#_x0000_t75" style="position:absolute;left:31047;top:37907;width:4005080;height:1591059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E4&#10;JXXBAAAA2gAAAA8AAABkcnMvZG93bnJldi54bWxEj1trAjEUhN8L/Q/hFPpWs1bYymoU6QX6JvWC&#10;r4fkuAluTpYk6vbfG6HQx2FmvmHmy8F34kIxucAKxqMKBLEOxnGrYLf9epmCSBnZYBeYFPxSguXi&#10;8WGOjQlX/qHLJreiQDg1qMDm3DdSJm3JYxqFnrh4xxA95iJjK03Ea4H7Tr5WVS09Oi4LFnt6t6RP&#10;m7NXoI9uuj8fnDX288NNdP22Xk+iUs9Pw2oGItOQ/8N/7W+joIb7lXID5OIG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DE4JXXBAAAA2gAAAA8AAAAAAAAAAAAAAAAAnAIAAGRy&#10;cy9kb3ducmV2LnhtbFBLBQYAAAAABAAEAPcAAACKAwAAAAA=&#10;">
                  <v:imagedata r:id="rId11" o:title=""/>
                  <v:path arrowok="t"/>
                </v:shape>
                <w10:wrap type="square" anchorx="page" anchory="page"/>
              </v:group>
            </w:pict>
          </mc:Fallback>
        </mc:AlternateContent>
      </w:r>
      <w:r w:rsidR="00791AC5">
        <w:rPr>
          <w:noProof/>
          <w:lang w:eastAsia="en-US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g">
            <w:drawing>
              <wp:anchor distT="0" distB="0" distL="114300" distR="114300" simplePos="0" relativeHeight="251651069" behindDoc="1" locked="0" layoutInCell="1" allowOverlap="1" wp14:anchorId="2387F7FC" wp14:editId="5DEBDB1F">
                <wp:simplePos x="0" y="0"/>
                <wp:positionH relativeFrom="page">
                  <wp:align>center</wp:align>
                </wp:positionH>
                <wp:positionV relativeFrom="page">
                  <wp:posOffset>274320</wp:posOffset>
                </wp:positionV>
                <wp:extent cx="10073640" cy="6866890"/>
                <wp:effectExtent l="0" t="0" r="10160" b="0"/>
                <wp:wrapNone/>
                <wp:docPr id="4" name="Background" descr="Background Graphic&#10;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73640" cy="6867144"/>
                          <a:chOff x="0" y="0"/>
                          <a:chExt cx="9201150" cy="6867525"/>
                        </a:xfrm>
                      </wpg:grpSpPr>
                      <pic:pic xmlns:pic="http://schemas.openxmlformats.org/drawingml/2006/picture">
                        <pic:nvPicPr>
                          <pic:cNvPr id="3" name="Rays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115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24" name="Black border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9182100" cy="6867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Rectangular border"/>
                        <wps:cNvSpPr/>
                        <wps:spPr>
                          <a:xfrm>
                            <a:off x="180975" y="161925"/>
                            <a:ext cx="8834113" cy="6540294"/>
                          </a:xfrm>
                          <a:prstGeom prst="rect">
                            <a:avLst/>
                          </a:prstGeom>
                          <a:noFill/>
                          <a:ln w="82550">
                            <a:solidFill>
                              <a:schemeClr val="accent2"/>
                            </a:solidFill>
                            <a:miter lim="800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08717FC" w14:textId="77777777" w:rsidR="00FA630B" w:rsidRDefault="00FA630B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Background" o:spid="_x0000_s1026" alt="Description: Background Graphic&#10;" style="position:absolute;left:0;text-align:left;margin-left:0;margin-top:21.6pt;width:793.2pt;height:540.7pt;z-index:-251665411;mso-position-horizontal:center;mso-position-horizontal-relative:page;mso-position-vertical-relative:page;mso-width-relative:margin;mso-height-relative:margin" coordsize="9201150,686752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Rays" o:spid="_x0000_s1027" type="#_x0000_t75" style="position:absolute;width:9201150;height:68580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is&#10;cLnDAAAA2gAAAA8AAABkcnMvZG93bnJldi54bWxEj81qwzAQhO+FvIPYQC+lkdNAKG6U4ARiSg6G&#10;pH2ArbW13VgrI6n+efsoUOhxmJlvmM1uNK3oyfnGsoLlIgFBXFrdcKXg8+P4/ArCB2SNrWVSMJGH&#10;3Xb2sMFU24HP1F9CJSKEfYoK6hC6VEpf1mTQL2xHHL1v6wyGKF0ltcMhwk0rX5JkLQ02HBdq7OhQ&#10;U3m9/BoFbjjlXHzprJuWTfvzlA9U7DOlHudj9gYi0Bj+w3/td61gBfcr8QbI7Q0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qKxwucMAAADaAAAADwAAAAAAAAAAAAAAAACcAgAA&#10;ZHJzL2Rvd25yZXYueG1sUEsFBgAAAAAEAAQA9wAAAIwDAAAAAA==&#10;">
                  <v:imagedata r:id="rId14" o:title=""/>
                  <v:path arrowok="t"/>
                </v:shape>
                <v:shape id="Black border" o:spid="_x0000_s1028" type="#_x0000_t75" style="position:absolute;left:9525;width:9182100;height:68675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j8&#10;WBfEAAAA3QAAAA8AAABkcnMvZG93bnJldi54bWxEj9GKwjAURN8X/IdwhX1ZNFUXlWqUKiz4sitW&#10;P+DSXJtic1OaqPXvzYLg4zAzZ5jlurO1uFHrK8cKRsMEBHHhdMWlgtPxZzAH4QOyxtoxKXiQh/Wq&#10;97HEVLs7H+iWh1JECPsUFZgQmlRKXxiy6IeuIY7e2bUWQ5RtKXWL9wi3tRwnyVRarDguGGxoa6i4&#10;5Fer4G9WNl+zfb79LbrajDZ7oiy7KvXZ77IFiEBdeIdf7Z1WMJmPv+H/TXwCcvUE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Gj8WBfEAAAA3QAAAA8AAAAAAAAAAAAAAAAAnAIA&#10;AGRycy9kb3ducmV2LnhtbFBLBQYAAAAABAAEAPcAAACNAwAAAAA=&#10;">
                  <v:imagedata r:id="rId15" o:title=""/>
                  <v:path arrowok="t"/>
                </v:shape>
                <v:rect id="Rectangular border" o:spid="_x0000_s1029" style="position:absolute;left:180975;top:161925;width:8834113;height:6540294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S/G+xQAA&#10;ANoAAAAPAAAAZHJzL2Rvd25yZXYueG1sRI9Pa8JAFMTvgt9heUIvoW5SqLapa2gFsSfBKNTjI/vy&#10;h2bfptmtSb99VxA8DjPzG2aVjaYVF+pdY1lBMo9BEBdWN1wpOB23jy8gnEfW2FomBX/kIFtPJytM&#10;tR34QJfcVyJA2KWooPa+S6V0RU0G3dx2xMErbW/QB9lXUvc4BLhp5VMcL6TBhsNCjR1taiq+81+j&#10;4MO+Hr82+3O03P20Li/Lc3KKrFIPs/H9DYSn0d/Dt/anVvAM1yvhBsj1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RL8b7FAAAA2gAAAA8AAAAAAAAAAAAAAAAAlwIAAGRycy9k&#10;b3ducmV2LnhtbFBLBQYAAAAABAAEAPUAAACJAwAAAAA=&#10;" filled="f" strokecolor="#2f8440 [3205]" strokeweight="6.5pt">
                  <v:textbox>
                    <w:txbxContent>
                      <w:p w14:paraId="708717FC" w14:textId="77777777" w:rsidR="00FA630B" w:rsidRDefault="00FA630B"/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791AC5"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72063" behindDoc="1" locked="0" layoutInCell="0" allowOverlap="1" wp14:anchorId="146BBC8D" wp14:editId="7EA53C8D">
                <wp:simplePos x="0" y="0"/>
                <wp:positionH relativeFrom="page">
                  <wp:align>center</wp:align>
                </wp:positionH>
                <wp:positionV relativeFrom="page">
                  <wp:posOffset>1600200</wp:posOffset>
                </wp:positionV>
                <wp:extent cx="8010144" cy="658368"/>
                <wp:effectExtent l="0" t="0" r="29210" b="27940"/>
                <wp:wrapNone/>
                <wp:docPr id="3827" name="Text border lines" descr="Design Elemen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10144" cy="658368"/>
                          <a:chOff x="0" y="0"/>
                          <a:chExt cx="8012938" cy="657860"/>
                        </a:xfrm>
                      </wpg:grpSpPr>
                      <wpg:grpSp>
                        <wpg:cNvPr id="28" name="Group 28"/>
                        <wpg:cNvGrpSpPr/>
                        <wpg:grpSpPr>
                          <a:xfrm>
                            <a:off x="0" y="0"/>
                            <a:ext cx="1829495" cy="657860"/>
                            <a:chOff x="0" y="0"/>
                            <a:chExt cx="1452879" cy="656718"/>
                          </a:xfrm>
                        </wpg:grpSpPr>
                        <wps:wsp>
                          <wps:cNvPr id="7" name="Straight Connector 7"/>
                          <wps:cNvCnPr/>
                          <wps:spPr>
                            <a:xfrm>
                              <a:off x="0" y="0"/>
                              <a:ext cx="1349102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Straight Connector 10"/>
                          <wps:cNvCnPr/>
                          <wps:spPr>
                            <a:xfrm>
                              <a:off x="0" y="656718"/>
                              <a:ext cx="1452879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9" name="Group 29"/>
                        <wpg:cNvGrpSpPr/>
                        <wpg:grpSpPr>
                          <a:xfrm>
                            <a:off x="5745761" y="0"/>
                            <a:ext cx="2267177" cy="657860"/>
                            <a:chOff x="-45439" y="0"/>
                            <a:chExt cx="2267177" cy="656718"/>
                          </a:xfrm>
                        </wpg:grpSpPr>
                        <wps:wsp>
                          <wps:cNvPr id="24" name="Straight Connector 24"/>
                          <wps:cNvCnPr/>
                          <wps:spPr>
                            <a:xfrm>
                              <a:off x="173719" y="0"/>
                              <a:ext cx="2041159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Straight Connector 25"/>
                          <wps:cNvCnPr/>
                          <wps:spPr>
                            <a:xfrm>
                              <a:off x="-45439" y="656718"/>
                              <a:ext cx="2267177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Text border lines" o:spid="_x0000_s1026" alt="Description: Design Element" style="position:absolute;margin-left:0;margin-top:126pt;width:630.7pt;height:51.85pt;z-index:-251644417;mso-position-horizontal:center;mso-position-horizontal-relative:page;mso-position-vertical-relative:page;mso-width-relative:margin;mso-height-relative:margin" coordsize="8012938,65786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" o:allowincell="f">
                <v:group id="Group 28" o:spid="_x0000_s1027" style="position:absolute;width:1829495;height:657860" coordsize="1452879,65671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3ScEocIAAADbAAAADwAA&#10;AAAAAAAAAAAAAACpAgAAZHJzL2Rvd25yZXYueG1sUEsFBgAAAAAEAAQA+gAAAJgDAAAAAA==&#10;">
                  <v:line id="Straight Connector 7" o:spid="_x0000_s1028" style="position:absolute;visibility:visible;mso-wrap-style:square" from="0,0" to="1349102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wkr8sQAAADaAAAADwAAAGRycy9kb3ducmV2LnhtbESP3WrCQBSE74W+w3IKvZG6aStVUlex&#10;ATF4IVT7AIfsMRuaPZtmt/l5+64geDnMzDfMajPYWnTU+sqxgpdZAoK4cLriUsH3efe8BOEDssba&#10;MSkYycNm/TBZYapdz1/UnUIpIoR9igpMCE0qpS8MWfQz1xBH7+JaiyHKtpS6xT7CbS1fk+RdWqw4&#10;LhhsKDNU/Jz+rILpeT7W+4Px2e/nG227eb44OqfU0+Ow/QARaAj38K2dawULuF6JN0Cu/w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DCSvyxAAAANoAAAAPAAAAAAAAAAAA&#10;AAAAAKECAABkcnMvZG93bnJldi54bWxQSwUGAAAAAAQABAD5AAAAkgMAAAAA&#10;" strokecolor="#a18f8f [1951]"/>
                  <v:line id="Straight Connector 10" o:spid="_x0000_s1029" style="position:absolute;visibility:visible;mso-wrap-style:square" from="0,656718" to="1452879,65671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b6dVsQAAADbAAAADwAAAGRycy9kb3ducmV2LnhtbESPQWvCQBCF7wX/wzJCL6VuasWW6CpW&#10;KBUPgtofMGTHbDA7G7NrjP++cyh4m+G9ee+b+bL3teqojVVgA2+jDBRxEWzFpYHf4/frJ6iYkC3W&#10;gcnAnSIsF4OnOeY23HhP3SGVSkI45mjApdTkWsfCkcc4Cg2xaKfQekyytqW2Ld4k3Nd6nGVT7bFi&#10;aXDY0NpRcT5cvYGX4+Re/2xdXF++3mnVTTYfuxCMeR72qxmoRH16mP+vN1bwhV5+kQH04g8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9vp1WxAAAANsAAAAPAAAAAAAAAAAA&#10;AAAAAKECAABkcnMvZG93bnJldi54bWxQSwUGAAAAAAQABAD5AAAAkgMAAAAA&#10;" strokecolor="#a18f8f [1951]"/>
                </v:group>
                <v:group id="Group 29" o:spid="_x0000_s1030" style="position:absolute;left:5745761;width:2267177;height:657860" coordorigin="-45439" coordsize="2267177,65671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ya6E6xAAAANsAAAAPAAAAZHJzL2Rvd25yZXYueG1sRI9Bi8IwFITvwv6H8Ba8&#10;aVoXZa1GEdkVDyKoC+Lt0TzbYvNSmmxb/70RBI/DzHzDzJedKUVDtSssK4iHEQji1OqCMwV/p9/B&#10;NwjnkTWWlknBnRwsFx+9OSbatnyg5ugzESDsElSQe18lUro0J4NuaCvi4F1tbdAHWWdS19gGuCnl&#10;KIom0mDBYSHHitY5pbfjv1GwabFdfcU/ze52Xd8vp/H+vItJqf5nt5qB8NT5d/jV3moFoyk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ya6E6xAAAANsAAAAP&#10;AAAAAAAAAAAAAAAAAKkCAABkcnMvZG93bnJldi54bWxQSwUGAAAAAAQABAD6AAAAmgMAAAAA&#10;">
                  <v:line id="Straight Connector 24" o:spid="_x0000_s1031" style="position:absolute;visibility:visible;mso-wrap-style:square" from="173719,0" to="2214878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OlR6MQAAADbAAAADwAAAGRycy9kb3ducmV2LnhtbESP0WrCQBRE3wX/YbmFvohuqqFKdBUr&#10;lIoPQqMfcMles6HZuzG7jfHv3ULBx2FmzjCrTW9r0VHrK8cK3iYJCOLC6YpLBefT53gBwgdkjbVj&#10;UnAnD5v1cLDCTLsbf1OXh1JECPsMFZgQmkxKXxiy6CeuIY7exbUWQ5RtKXWLtwi3tZwmybu0WHFc&#10;MNjQzlDxk/9aBaNTeq+/Dsbvrh8z2nbpfn50TqnXl367BBGoD8/wf3uvFUxT+PsSf4BcP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M6VHoxAAAANsAAAAPAAAAAAAAAAAA&#10;AAAAAKECAABkcnMvZG93bnJldi54bWxQSwUGAAAAAAQABAD5AAAAkgMAAAAA&#10;" strokecolor="#a18f8f [1951]"/>
                  <v:line id="Straight Connector 25" o:spid="_x0000_s1032" style="position:absolute;visibility:visible;mso-wrap-style:square" from="-45439,656718" to="2221738,65671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6X0c8UAAADbAAAADwAAAGRycy9kb3ducmV2LnhtbESP0WrCQBRE3wv9h+UWfJG6qdpa0mxE&#10;Ban4IDT6AZfsbTY0ezfNrjH+vVsQ+jjMzBkmWw62ET11vnas4GWSgCAuna65UnA6bp/fQfiArLFx&#10;TAqu5GGZPz5kmGp34S/qi1CJCGGfogITQptK6UtDFv3EtcTR+3adxRBlV0nd4SXCbSOnSfImLdYc&#10;Fwy2tDFU/hRnq2B8nF+bz73xm9/1jFb9fLc4OKfU6GlYfYAINIT/8L290wqmr/D3Jf4Amd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I6X0c8UAAADbAAAADwAAAAAAAAAA&#10;AAAAAAChAgAAZHJzL2Rvd25yZXYueG1sUEsFBgAAAAAEAAQA+QAAAJMDAAAAAA==&#10;" strokecolor="#a18f8f [1951]"/>
                </v:group>
                <w10:wrap anchorx="page" anchory="page"/>
              </v:group>
            </w:pict>
          </mc:Fallback>
        </mc:AlternateContent>
      </w:r>
      <w:r w:rsidR="00791AC5">
        <w:t>Most Player</w:t>
      </w:r>
    </w:p>
    <w:p w14:paraId="039DDD60" w14:textId="77777777" w:rsidR="00FA630B" w:rsidRDefault="000007AF">
      <w:pPr>
        <w:pStyle w:val="Name"/>
      </w:pPr>
      <w:r>
        <w:fldChar w:fldCharType="begin"/>
      </w:r>
      <w:r>
        <w:instrText xml:space="preserve"> MERGEFIELD full_name \* MERGEFORMAT </w:instrText>
      </w:r>
      <w:r>
        <w:fldChar w:fldCharType="separate"/>
      </w:r>
      <w:r w:rsidR="00EB41A3">
        <w:rPr>
          <w:noProof/>
        </w:rPr>
        <w:t>«full_name»</w:t>
      </w:r>
      <w:r>
        <w:rPr>
          <w:noProof/>
        </w:rPr>
        <w:fldChar w:fldCharType="end"/>
      </w:r>
      <w:bookmarkStart w:id="0" w:name="_GoBack"/>
      <w:bookmarkEnd w:id="0"/>
    </w:p>
    <w:sdt>
      <w:sdtPr>
        <w:id w:val="1430230843"/>
        <w:placeholder>
          <w:docPart w:val="1B1E985F19C8FE4389CFC962D7DE103A"/>
        </w:placeholder>
        <w:temporary/>
        <w:showingPlcHdr/>
      </w:sdtPr>
      <w:sdtEndPr/>
      <w:sdtContent>
        <w:p w14:paraId="5A425CE0" w14:textId="77777777" w:rsidR="00FA630B" w:rsidRDefault="00791AC5">
          <w:r>
            <w:t>is hereby recognized as this season’s Most Improved Player for phenomenal participation on</w:t>
          </w:r>
        </w:p>
      </w:sdtContent>
    </w:sdt>
    <w:p w14:paraId="3EF1F5A3" w14:textId="77777777" w:rsidR="00FA630B" w:rsidRDefault="000007AF">
      <w:pPr>
        <w:pStyle w:val="Organization"/>
        <w:spacing w:after="0"/>
      </w:pPr>
      <w:r>
        <w:fldChar w:fldCharType="begin"/>
      </w:r>
      <w:r>
        <w:instrText xml:space="preserve"> MERGEFIELD project</w:instrText>
      </w:r>
      <w:r>
        <w:instrText xml:space="preserve">_name \* MERGEFORMAT </w:instrText>
      </w:r>
      <w:r>
        <w:fldChar w:fldCharType="separate"/>
      </w:r>
      <w:r w:rsidR="00EB41A3">
        <w:rPr>
          <w:noProof/>
        </w:rPr>
        <w:t>«project_name»</w:t>
      </w:r>
      <w:r>
        <w:rPr>
          <w:noProof/>
        </w:rPr>
        <w:fldChar w:fldCharType="end"/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Award seal and signature"/>
      </w:tblPr>
      <w:tblGrid>
        <w:gridCol w:w="3123"/>
        <w:gridCol w:w="927"/>
        <w:gridCol w:w="8622"/>
      </w:tblGrid>
      <w:tr w:rsidR="00FA630B" w14:paraId="0234EDE5" w14:textId="77777777">
        <w:trPr>
          <w:trHeight w:val="3024"/>
        </w:trPr>
        <w:sdt>
          <w:sdtPr>
            <w:alias w:val="Click arrow at right to select an icon"/>
            <w:tag w:val="Click arrow at right to select an icon"/>
            <w:id w:val="-1667470174"/>
            <w:placeholder>
              <w:docPart w:val="00A79E34252C1442B343BCC4F77182B8"/>
            </w:placeholder>
            <w:docPartList>
              <w:docPartGallery w:val="Quick Parts"/>
              <w:docPartCategory w:val=" Award"/>
            </w:docPartList>
          </w:sdtPr>
          <w:sdtEndPr/>
          <w:sdtContent>
            <w:tc>
              <w:tcPr>
                <w:tcW w:w="3123" w:type="dxa"/>
                <w:vAlign w:val="center"/>
              </w:tcPr>
              <w:p w14:paraId="63693625" w14:textId="77777777" w:rsidR="00FA630B" w:rsidRDefault="00791AC5">
                <w:pPr>
                  <w:spacing w:after="0" w:line="240" w:lineRule="auto"/>
                </w:pPr>
                <w:r>
                  <w:rPr>
                    <w:noProof/>
                    <w:lang w:eastAsia="en-US"/>
                  </w:rPr>
                  <mc:AlternateContent>
                    <mc:Choice Requires="wpg">
                      <w:drawing>
                        <wp:inline distT="0" distB="0" distL="0" distR="0" wp14:anchorId="0BA450C9" wp14:editId="39BBDB27">
                          <wp:extent cx="1892300" cy="1892300"/>
                          <wp:effectExtent l="0" t="0" r="0" b="0"/>
                          <wp:docPr id="16" name="Group 16" descr="Award seal grahpic"/>
                          <wp:cNvGraphicFramePr/>
                          <a:graphic xmlns:a="http://schemas.openxmlformats.org/drawingml/2006/main">
                            <a:graphicData uri="http://schemas.microsoft.com/office/word/2010/wordprocessingGroup">
                              <wpg:wgp>
                                <wpg:cNvGrpSpPr/>
                                <wpg:grpSpPr>
                                  <a:xfrm>
                                    <a:off x="0" y="0"/>
                                    <a:ext cx="1892300" cy="1892300"/>
                                    <a:chOff x="0" y="0"/>
                                    <a:chExt cx="1892300" cy="1892300"/>
                                  </a:xfrm>
                                </wpg:grpSpPr>
                                <wpg:grpSp>
                                  <wpg:cNvPr id="18" name="Seal" descr="Award Seal"/>
                                  <wpg:cNvGrpSpPr/>
                                  <wpg:grpSpPr>
                                    <a:xfrm>
                                      <a:off x="0" y="0"/>
                                      <a:ext cx="1892300" cy="1892300"/>
                                      <a:chOff x="0" y="0"/>
                                      <a:chExt cx="1895475" cy="1901825"/>
                                    </a:xfrm>
                                  </wpg:grpSpPr>
                                  <wps:wsp>
                                    <wps:cNvPr id="21" name="Seal Shape" descr="Award seal shape"/>
                                    <wps:cNvSpPr>
                                      <a:spLocks noChangeAspect="1"/>
                                    </wps:cNvSpPr>
                                    <wps:spPr bwMode="auto">
                                      <a:xfrm>
                                        <a:off x="0" y="9525"/>
                                        <a:ext cx="1892300" cy="1892300"/>
                                      </a:xfrm>
                                      <a:custGeom>
                                        <a:avLst/>
                                        <a:gdLst>
                                          <a:gd name="T0" fmla="*/ 1674 w 3366"/>
                                          <a:gd name="T1" fmla="*/ 214 h 3348"/>
                                          <a:gd name="T2" fmla="*/ 1888 w 3366"/>
                                          <a:gd name="T3" fmla="*/ 0 h 3348"/>
                                          <a:gd name="T4" fmla="*/ 2048 w 3366"/>
                                          <a:gd name="T5" fmla="*/ 267 h 3348"/>
                                          <a:gd name="T6" fmla="*/ 2297 w 3366"/>
                                          <a:gd name="T7" fmla="*/ 107 h 3348"/>
                                          <a:gd name="T8" fmla="*/ 2386 w 3366"/>
                                          <a:gd name="T9" fmla="*/ 392 h 3348"/>
                                          <a:gd name="T10" fmla="*/ 2671 w 3366"/>
                                          <a:gd name="T11" fmla="*/ 303 h 3348"/>
                                          <a:gd name="T12" fmla="*/ 2671 w 3366"/>
                                          <a:gd name="T13" fmla="*/ 605 h 3348"/>
                                          <a:gd name="T14" fmla="*/ 2974 w 3366"/>
                                          <a:gd name="T15" fmla="*/ 588 h 3348"/>
                                          <a:gd name="T16" fmla="*/ 2903 w 3366"/>
                                          <a:gd name="T17" fmla="*/ 890 h 3348"/>
                                          <a:gd name="T18" fmla="*/ 3206 w 3366"/>
                                          <a:gd name="T19" fmla="*/ 944 h 3348"/>
                                          <a:gd name="T20" fmla="*/ 3063 w 3366"/>
                                          <a:gd name="T21" fmla="*/ 1211 h 3348"/>
                                          <a:gd name="T22" fmla="*/ 3330 w 3366"/>
                                          <a:gd name="T23" fmla="*/ 1353 h 3348"/>
                                          <a:gd name="T24" fmla="*/ 3134 w 3366"/>
                                          <a:gd name="T25" fmla="*/ 1585 h 3348"/>
                                          <a:gd name="T26" fmla="*/ 3366 w 3366"/>
                                          <a:gd name="T27" fmla="*/ 1781 h 3348"/>
                                          <a:gd name="T28" fmla="*/ 3117 w 3366"/>
                                          <a:gd name="T29" fmla="*/ 1941 h 3348"/>
                                          <a:gd name="T30" fmla="*/ 3277 w 3366"/>
                                          <a:gd name="T31" fmla="*/ 2190 h 3348"/>
                                          <a:gd name="T32" fmla="*/ 2992 w 3366"/>
                                          <a:gd name="T33" fmla="*/ 2297 h 3348"/>
                                          <a:gd name="T34" fmla="*/ 3099 w 3366"/>
                                          <a:gd name="T35" fmla="*/ 2564 h 3348"/>
                                          <a:gd name="T36" fmla="*/ 2796 w 3366"/>
                                          <a:gd name="T37" fmla="*/ 2600 h 3348"/>
                                          <a:gd name="T38" fmla="*/ 2832 w 3366"/>
                                          <a:gd name="T39" fmla="*/ 2903 h 3348"/>
                                          <a:gd name="T40" fmla="*/ 2529 w 3366"/>
                                          <a:gd name="T41" fmla="*/ 2849 h 3348"/>
                                          <a:gd name="T42" fmla="*/ 2493 w 3366"/>
                                          <a:gd name="T43" fmla="*/ 3152 h 3348"/>
                                          <a:gd name="T44" fmla="*/ 2208 w 3366"/>
                                          <a:gd name="T45" fmla="*/ 3027 h 3348"/>
                                          <a:gd name="T46" fmla="*/ 2101 w 3366"/>
                                          <a:gd name="T47" fmla="*/ 3294 h 3348"/>
                                          <a:gd name="T48" fmla="*/ 1870 w 3366"/>
                                          <a:gd name="T49" fmla="*/ 3116 h 3348"/>
                                          <a:gd name="T50" fmla="*/ 1674 w 3366"/>
                                          <a:gd name="T51" fmla="*/ 3348 h 3348"/>
                                          <a:gd name="T52" fmla="*/ 1496 w 3366"/>
                                          <a:gd name="T53" fmla="*/ 3116 h 3348"/>
                                          <a:gd name="T54" fmla="*/ 1264 w 3366"/>
                                          <a:gd name="T55" fmla="*/ 3294 h 3348"/>
                                          <a:gd name="T56" fmla="*/ 1140 w 3366"/>
                                          <a:gd name="T57" fmla="*/ 3027 h 3348"/>
                                          <a:gd name="T58" fmla="*/ 872 w 3366"/>
                                          <a:gd name="T59" fmla="*/ 3152 h 3348"/>
                                          <a:gd name="T60" fmla="*/ 819 w 3366"/>
                                          <a:gd name="T61" fmla="*/ 2849 h 3348"/>
                                          <a:gd name="T62" fmla="*/ 534 w 3366"/>
                                          <a:gd name="T63" fmla="*/ 2903 h 3348"/>
                                          <a:gd name="T64" fmla="*/ 552 w 3366"/>
                                          <a:gd name="T65" fmla="*/ 2600 h 3348"/>
                                          <a:gd name="T66" fmla="*/ 249 w 3366"/>
                                          <a:gd name="T67" fmla="*/ 2564 h 3348"/>
                                          <a:gd name="T68" fmla="*/ 356 w 3366"/>
                                          <a:gd name="T69" fmla="*/ 2297 h 3348"/>
                                          <a:gd name="T70" fmla="*/ 71 w 3366"/>
                                          <a:gd name="T71" fmla="*/ 2190 h 3348"/>
                                          <a:gd name="T72" fmla="*/ 249 w 3366"/>
                                          <a:gd name="T73" fmla="*/ 1941 h 3348"/>
                                          <a:gd name="T74" fmla="*/ 0 w 3366"/>
                                          <a:gd name="T75" fmla="*/ 1781 h 3348"/>
                                          <a:gd name="T76" fmla="*/ 231 w 3366"/>
                                          <a:gd name="T77" fmla="*/ 1585 h 3348"/>
                                          <a:gd name="T78" fmla="*/ 18 w 3366"/>
                                          <a:gd name="T79" fmla="*/ 1353 h 3348"/>
                                          <a:gd name="T80" fmla="*/ 302 w 3366"/>
                                          <a:gd name="T81" fmla="*/ 1211 h 3348"/>
                                          <a:gd name="T82" fmla="*/ 160 w 3366"/>
                                          <a:gd name="T83" fmla="*/ 944 h 3348"/>
                                          <a:gd name="T84" fmla="*/ 445 w 3366"/>
                                          <a:gd name="T85" fmla="*/ 890 h 3348"/>
                                          <a:gd name="T86" fmla="*/ 374 w 3366"/>
                                          <a:gd name="T87" fmla="*/ 588 h 3348"/>
                                          <a:gd name="T88" fmla="*/ 677 w 3366"/>
                                          <a:gd name="T89" fmla="*/ 605 h 3348"/>
                                          <a:gd name="T90" fmla="*/ 694 w 3366"/>
                                          <a:gd name="T91" fmla="*/ 303 h 3348"/>
                                          <a:gd name="T92" fmla="*/ 979 w 3366"/>
                                          <a:gd name="T93" fmla="*/ 392 h 3348"/>
                                          <a:gd name="T94" fmla="*/ 1051 w 3366"/>
                                          <a:gd name="T95" fmla="*/ 107 h 3348"/>
                                          <a:gd name="T96" fmla="*/ 1318 w 3366"/>
                                          <a:gd name="T97" fmla="*/ 267 h 3348"/>
                                          <a:gd name="T98" fmla="*/ 1460 w 3366"/>
                                          <a:gd name="T99" fmla="*/ 0 h 3348"/>
                                          <a:gd name="T100" fmla="*/ 1674 w 3366"/>
                                          <a:gd name="T101" fmla="*/ 214 h 3348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  <a:cxn ang="0">
                                            <a:pos x="T6" y="T7"/>
                                          </a:cxn>
                                          <a:cxn ang="0">
                                            <a:pos x="T8" y="T9"/>
                                          </a:cxn>
                                          <a:cxn ang="0">
                                            <a:pos x="T10" y="T11"/>
                                          </a:cxn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  <a:cxn ang="0">
                                            <a:pos x="T16" y="T17"/>
                                          </a:cxn>
                                          <a:cxn ang="0">
                                            <a:pos x="T18" y="T19"/>
                                          </a:cxn>
                                          <a:cxn ang="0">
                                            <a:pos x="T20" y="T21"/>
                                          </a:cxn>
                                          <a:cxn ang="0">
                                            <a:pos x="T22" y="T23"/>
                                          </a:cxn>
                                          <a:cxn ang="0">
                                            <a:pos x="T24" y="T25"/>
                                          </a:cxn>
                                          <a:cxn ang="0">
                                            <a:pos x="T26" y="T27"/>
                                          </a:cxn>
                                          <a:cxn ang="0">
                                            <a:pos x="T28" y="T29"/>
                                          </a:cxn>
                                          <a:cxn ang="0">
                                            <a:pos x="T30" y="T31"/>
                                          </a:cxn>
                                          <a:cxn ang="0">
                                            <a:pos x="T32" y="T33"/>
                                          </a:cxn>
                                          <a:cxn ang="0">
                                            <a:pos x="T34" y="T35"/>
                                          </a:cxn>
                                          <a:cxn ang="0">
                                            <a:pos x="T36" y="T37"/>
                                          </a:cxn>
                                          <a:cxn ang="0">
                                            <a:pos x="T38" y="T39"/>
                                          </a:cxn>
                                          <a:cxn ang="0">
                                            <a:pos x="T40" y="T41"/>
                                          </a:cxn>
                                          <a:cxn ang="0">
                                            <a:pos x="T42" y="T43"/>
                                          </a:cxn>
                                          <a:cxn ang="0">
                                            <a:pos x="T44" y="T45"/>
                                          </a:cxn>
                                          <a:cxn ang="0">
                                            <a:pos x="T46" y="T47"/>
                                          </a:cxn>
                                          <a:cxn ang="0">
                                            <a:pos x="T48" y="T49"/>
                                          </a:cxn>
                                          <a:cxn ang="0">
                                            <a:pos x="T50" y="T51"/>
                                          </a:cxn>
                                          <a:cxn ang="0">
                                            <a:pos x="T52" y="T53"/>
                                          </a:cxn>
                                          <a:cxn ang="0">
                                            <a:pos x="T54" y="T55"/>
                                          </a:cxn>
                                          <a:cxn ang="0">
                                            <a:pos x="T56" y="T57"/>
                                          </a:cxn>
                                          <a:cxn ang="0">
                                            <a:pos x="T58" y="T59"/>
                                          </a:cxn>
                                          <a:cxn ang="0">
                                            <a:pos x="T60" y="T61"/>
                                          </a:cxn>
                                          <a:cxn ang="0">
                                            <a:pos x="T62" y="T63"/>
                                          </a:cxn>
                                          <a:cxn ang="0">
                                            <a:pos x="T64" y="T65"/>
                                          </a:cxn>
                                          <a:cxn ang="0">
                                            <a:pos x="T66" y="T67"/>
                                          </a:cxn>
                                          <a:cxn ang="0">
                                            <a:pos x="T68" y="T69"/>
                                          </a:cxn>
                                          <a:cxn ang="0">
                                            <a:pos x="T70" y="T71"/>
                                          </a:cxn>
                                          <a:cxn ang="0">
                                            <a:pos x="T72" y="T73"/>
                                          </a:cxn>
                                          <a:cxn ang="0">
                                            <a:pos x="T74" y="T75"/>
                                          </a:cxn>
                                          <a:cxn ang="0">
                                            <a:pos x="T76" y="T77"/>
                                          </a:cxn>
                                          <a:cxn ang="0">
                                            <a:pos x="T78" y="T79"/>
                                          </a:cxn>
                                          <a:cxn ang="0">
                                            <a:pos x="T80" y="T81"/>
                                          </a:cxn>
                                          <a:cxn ang="0">
                                            <a:pos x="T82" y="T83"/>
                                          </a:cxn>
                                          <a:cxn ang="0">
                                            <a:pos x="T84" y="T85"/>
                                          </a:cxn>
                                          <a:cxn ang="0">
                                            <a:pos x="T86" y="T87"/>
                                          </a:cxn>
                                          <a:cxn ang="0">
                                            <a:pos x="T88" y="T89"/>
                                          </a:cxn>
                                          <a:cxn ang="0">
                                            <a:pos x="T90" y="T91"/>
                                          </a:cxn>
                                          <a:cxn ang="0">
                                            <a:pos x="T92" y="T93"/>
                                          </a:cxn>
                                          <a:cxn ang="0">
                                            <a:pos x="T94" y="T95"/>
                                          </a:cxn>
                                          <a:cxn ang="0">
                                            <a:pos x="T96" y="T97"/>
                                          </a:cxn>
                                          <a:cxn ang="0">
                                            <a:pos x="T98" y="T99"/>
                                          </a:cxn>
                                          <a:cxn ang="0">
                                            <a:pos x="T100" y="T101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3366" h="3348">
                                            <a:moveTo>
                                              <a:pt x="1674" y="214"/>
                                            </a:moveTo>
                                            <a:lnTo>
                                              <a:pt x="1888" y="0"/>
                                            </a:lnTo>
                                            <a:lnTo>
                                              <a:pt x="2048" y="267"/>
                                            </a:lnTo>
                                            <a:lnTo>
                                              <a:pt x="2297" y="107"/>
                                            </a:lnTo>
                                            <a:lnTo>
                                              <a:pt x="2386" y="392"/>
                                            </a:lnTo>
                                            <a:lnTo>
                                              <a:pt x="2671" y="303"/>
                                            </a:lnTo>
                                            <a:lnTo>
                                              <a:pt x="2671" y="605"/>
                                            </a:lnTo>
                                            <a:lnTo>
                                              <a:pt x="2974" y="588"/>
                                            </a:lnTo>
                                            <a:lnTo>
                                              <a:pt x="2903" y="890"/>
                                            </a:lnTo>
                                            <a:lnTo>
                                              <a:pt x="3206" y="944"/>
                                            </a:lnTo>
                                            <a:lnTo>
                                              <a:pt x="3063" y="1211"/>
                                            </a:lnTo>
                                            <a:lnTo>
                                              <a:pt x="3330" y="1353"/>
                                            </a:lnTo>
                                            <a:lnTo>
                                              <a:pt x="3134" y="1585"/>
                                            </a:lnTo>
                                            <a:lnTo>
                                              <a:pt x="3366" y="1781"/>
                                            </a:lnTo>
                                            <a:lnTo>
                                              <a:pt x="3117" y="1941"/>
                                            </a:lnTo>
                                            <a:lnTo>
                                              <a:pt x="3277" y="2190"/>
                                            </a:lnTo>
                                            <a:lnTo>
                                              <a:pt x="2992" y="2297"/>
                                            </a:lnTo>
                                            <a:lnTo>
                                              <a:pt x="3099" y="2564"/>
                                            </a:lnTo>
                                            <a:lnTo>
                                              <a:pt x="2796" y="2600"/>
                                            </a:lnTo>
                                            <a:lnTo>
                                              <a:pt x="2832" y="2903"/>
                                            </a:lnTo>
                                            <a:lnTo>
                                              <a:pt x="2529" y="2849"/>
                                            </a:lnTo>
                                            <a:lnTo>
                                              <a:pt x="2493" y="3152"/>
                                            </a:lnTo>
                                            <a:lnTo>
                                              <a:pt x="2208" y="3027"/>
                                            </a:lnTo>
                                            <a:lnTo>
                                              <a:pt x="2101" y="3294"/>
                                            </a:lnTo>
                                            <a:lnTo>
                                              <a:pt x="1870" y="3116"/>
                                            </a:lnTo>
                                            <a:lnTo>
                                              <a:pt x="1674" y="3348"/>
                                            </a:lnTo>
                                            <a:lnTo>
                                              <a:pt x="1496" y="3116"/>
                                            </a:lnTo>
                                            <a:lnTo>
                                              <a:pt x="1264" y="3294"/>
                                            </a:lnTo>
                                            <a:lnTo>
                                              <a:pt x="1140" y="3027"/>
                                            </a:lnTo>
                                            <a:lnTo>
                                              <a:pt x="872" y="3152"/>
                                            </a:lnTo>
                                            <a:lnTo>
                                              <a:pt x="819" y="2849"/>
                                            </a:lnTo>
                                            <a:lnTo>
                                              <a:pt x="534" y="2903"/>
                                            </a:lnTo>
                                            <a:lnTo>
                                              <a:pt x="552" y="2600"/>
                                            </a:lnTo>
                                            <a:lnTo>
                                              <a:pt x="249" y="2564"/>
                                            </a:lnTo>
                                            <a:lnTo>
                                              <a:pt x="356" y="2297"/>
                                            </a:lnTo>
                                            <a:lnTo>
                                              <a:pt x="71" y="2190"/>
                                            </a:lnTo>
                                            <a:lnTo>
                                              <a:pt x="249" y="1941"/>
                                            </a:lnTo>
                                            <a:lnTo>
                                              <a:pt x="0" y="1781"/>
                                            </a:lnTo>
                                            <a:lnTo>
                                              <a:pt x="231" y="1585"/>
                                            </a:lnTo>
                                            <a:lnTo>
                                              <a:pt x="18" y="1353"/>
                                            </a:lnTo>
                                            <a:lnTo>
                                              <a:pt x="302" y="1211"/>
                                            </a:lnTo>
                                            <a:lnTo>
                                              <a:pt x="160" y="944"/>
                                            </a:lnTo>
                                            <a:lnTo>
                                              <a:pt x="445" y="890"/>
                                            </a:lnTo>
                                            <a:lnTo>
                                              <a:pt x="374" y="588"/>
                                            </a:lnTo>
                                            <a:lnTo>
                                              <a:pt x="677" y="605"/>
                                            </a:lnTo>
                                            <a:lnTo>
                                              <a:pt x="694" y="303"/>
                                            </a:lnTo>
                                            <a:lnTo>
                                              <a:pt x="979" y="392"/>
                                            </a:lnTo>
                                            <a:lnTo>
                                              <a:pt x="1051" y="107"/>
                                            </a:lnTo>
                                            <a:lnTo>
                                              <a:pt x="1318" y="267"/>
                                            </a:lnTo>
                                            <a:lnTo>
                                              <a:pt x="1460" y="0"/>
                                            </a:lnTo>
                                            <a:lnTo>
                                              <a:pt x="1674" y="214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chemeClr val="accent2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pic:pic xmlns:pic="http://schemas.openxmlformats.org/drawingml/2006/picture">
                                    <pic:nvPicPr>
                                      <pic:cNvPr id="22" name="Seal Texture" descr="Award seal texture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6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/>
                                          </a:ext>
                                        </a:extLst>
                                      </a:blip>
                                      <a:srcRect l="29653" t="-3302" r="-1448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895475" cy="18954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wpg:grpSp>
                                <pic:pic xmlns:pic="http://schemas.openxmlformats.org/drawingml/2006/picture">
                                  <pic:nvPicPr>
                                    <pic:cNvPr id="23" name="Soccer ball" descr="Soccer ball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381000" y="385762"/>
                                      <a:ext cx="1123950" cy="1123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wpg:wgp>
                            </a:graphicData>
                          </a:graphic>
                        </wp:inline>
                      </w:drawing>
                    </mc:Choice>
                    <mc:Fallback>
                      <w:pict>
                        <v:group id="Group 16" o:spid="_x0000_s1026" alt="Description: Award seal grahpic" style="width:149pt;height:149pt;mso-position-horizontal-relative:char;mso-position-vertical-relative:line" coordsize="1892300,189230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">
                          <v:group id="Seal" o:spid="_x0000_s1027" alt="Award Seal" style="position:absolute;width:1892300;height:1892300" coordsize="1895475,190182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TS84c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BVZ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E0vOHMUAAADbAAAA&#10;DwAAAAAAAAAAAAAAAACpAgAAZHJzL2Rvd25yZXYueG1sUEsFBgAAAAAEAAQA+gAAAJsDAAAAAA==&#10;">
                            <v:shape id="Seal Shape" o:spid="_x0000_s1028" alt="Award seal shape" style="position:absolute;top:9525;width:1892300;height:1892300;visibility:visible;mso-wrap-style:square;v-text-anchor:top" coordsize="3366,334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+uovLxAAA&#10;ANsAAAAPAAAAZHJzL2Rvd25yZXYueG1sRI9La8MwEITvhf4HsYXeGjk5lOBGCSG0pdBL8zD0uFjr&#10;R2KtjLWN3H8fBQI5DjPzDbNYja5TZxpC69nAdJKBIi69bbk2cNh/vMxBBUG22HkmA/8UYLV8fFhg&#10;bn3kLZ13UqsE4ZCjgUakz7UOZUMOw8T3xMmr/OBQkhxqbQeMCe46PcuyV+2w5bTQYE+bhsrT7s8Z&#10;KD6jO66rY1b9xG18L75Ffisx5vlpXL+BEhrlHr61v6yB2RSuX9IP0MsL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rqLy8QAAADbAAAADwAAAAAAAAAAAAAAAACXAgAAZHJzL2Rv&#10;d25yZXYueG1sUEsFBgAAAAAEAAQA9QAAAIgDAAAAAA==&#10;" path="m1674,214l1888,,2048,267,2297,107,2386,392,2671,303,2671,605,2974,588,2903,890,3206,944,3063,1211,3330,1353,3134,1585,3366,1781,3117,1941,3277,2190,2992,2297,3099,2564,2796,2600,2832,2903,2529,2849,2493,3152,2208,3027,2101,3294,1870,3116,1674,3348,1496,3116,1264,3294,1140,3027,872,3152,819,2849,534,2903,552,2600,249,2564,356,2297,71,2190,249,1941,,1781,231,1585,18,1353,302,1211,160,944,445,890,374,588,677,605,694,303,979,392,1051,107,1318,267,1460,,1674,214xe" fillcolor="#2f8440 [3205]" stroked="f">
                              <v:path arrowok="t" o:connecttype="custom" o:connectlocs="941090,120953;1061397,0;1151346,150909;1291329,60477;1341363,221560;1501584,171257;1501584,341948;1671925,332339;1632010,503031;1802351,533552;1721959,684461;1872061,764720;1761874,895847;1892300,1006627;1752317,1097059;1842266,1237795;1682044,1298272;1742198,1449181;1571857,1469528;1592096,1640785;1421755,1610264;1401516,1781520;1241295,1710870;1181142,1861779;1051278,1761173;941090,1892300;841022,1761173;710596,1861779;640886,1710870;490222,1781520;460426,1610264;300204,1640785;310324,1469528;139983,1449181;200136,1298272;39915,1237795;139983,1097059;0,1006627;129864,895847;10119,764720;169779,684461;89949,533552;250170,503031;210256,332339;380596,341948;390153,171257;550375,221560;590852,60477;740954,150909;820784,0;941090,120953" o:connectangles="0,0,0,0,0,0,0,0,0,0,0,0,0,0,0,0,0,0,0,0,0,0,0,0,0,0,0,0,0,0,0,0,0,0,0,0,0,0,0,0,0,0,0,0,0,0,0,0,0,0,0"/>
                              <o:lock v:ext="edit" aspectratio="t"/>
                            </v:shape>
                            <v:shape id="Seal Texture" o:spid="_x0000_s1029" type="#_x0000_t75" alt="Award seal texture" style="position:absolute;width:1895475;height:189547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8E&#10;sZfEAAAA2wAAAA8AAABkcnMvZG93bnJldi54bWxEj9FqwkAURN8L/sNyBV9K3SQFKdFVqjSgpVBM&#10;/YBL9jYbzN4N2W0S/94tFPo4zMwZZrObbCsG6n3jWEG6TEAQV043XCu4fBVPLyB8QNbYOiYFN/Kw&#10;284eNphrN/KZhjLUIkLY56jAhNDlUvrKkEW/dB1x9L5dbzFE2ddS9zhGuG1lliQrabHhuGCwo4Oh&#10;6lr+WAXvp9Xpuj/bz+cikembLx8/jCWlFvPpdQ0i0BT+w3/to1aQZfD7Jf4Aub0D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H8EsZfEAAAA2wAAAA8AAAAAAAAAAAAAAAAAnAIA&#10;AGRycy9kb3ducmV2LnhtbFBLBQYAAAAABAAEAPcAAACNAwAAAAA=&#10;">
                              <v:imagedata r:id="rId18" o:title="Award seal texture" croptop="-2164f" cropleft="19433f" cropright="-949f"/>
                              <v:path arrowok="t"/>
                            </v:shape>
                          </v:group>
                          <v:shape id="Soccer ball" o:spid="_x0000_s1030" type="#_x0000_t75" alt="Soccer ball" style="position:absolute;left:381000;top:385762;width:1123950;height:112395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Vd&#10;s3TDAAAA2wAAAA8AAABkcnMvZG93bnJldi54bWxEj0FrAjEUhO+F/ofwCt5q0rWUujWKCIIXQd3i&#10;+bF57i5uXpYkq6u/3hSEHoeZ+YaZLQbbigv50DjW8DFWIIhLZxquNPwW6/dvECEiG2wdk4YbBVjM&#10;X19mmBt35T1dDrESCcIhRw11jF0uZShrshjGriNO3sl5izFJX0nj8ZrgtpWZUl/SYsNpocaOVjWV&#10;50NvNUxXyt+Pctv1ceizU/GpzrtSaT16G5Y/ICIN8T/8bG+MhmwCf1/SD5DzB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xV2zdMMAAADbAAAADwAAAAAAAAAAAAAAAACcAgAA&#10;ZHJzL2Rvd25yZXYueG1sUEsFBgAAAAAEAAQA9wAAAIwDAAAAAA==&#10;">
                            <v:imagedata r:id="rId19" o:title="Soccer ball"/>
                            <v:path arrowok="t"/>
                          </v:shape>
                          <w10:anchorlock/>
                        </v:group>
                      </w:pict>
                    </mc:Fallback>
                  </mc:AlternateContent>
                </w:r>
              </w:p>
            </w:tc>
          </w:sdtContent>
        </w:sdt>
        <w:tc>
          <w:tcPr>
            <w:tcW w:w="927" w:type="dxa"/>
          </w:tcPr>
          <w:p w14:paraId="564F11AA" w14:textId="77777777" w:rsidR="00FA630B" w:rsidRDefault="00FA630B">
            <w:pPr>
              <w:spacing w:after="0" w:line="240" w:lineRule="auto"/>
            </w:pPr>
          </w:p>
        </w:tc>
        <w:tc>
          <w:tcPr>
            <w:tcW w:w="8622" w:type="dxa"/>
            <w:vAlign w:val="center"/>
          </w:tcPr>
          <w:tbl>
            <w:tblPr>
              <w:tblW w:w="0" w:type="auto"/>
              <w:jc w:val="right"/>
              <w:tblBorders>
                <w:bottom w:val="single" w:sz="8" w:space="0" w:color="A18F8F" w:themeColor="text2" w:themeTint="99"/>
                <w:insideH w:val="single" w:sz="8" w:space="0" w:color="A18F8F" w:themeColor="text2" w:themeTint="99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Date and signature"/>
            </w:tblPr>
            <w:tblGrid>
              <w:gridCol w:w="2412"/>
              <w:gridCol w:w="6192"/>
            </w:tblGrid>
            <w:tr w:rsidR="00FA630B" w14:paraId="4DDCB2F0" w14:textId="77777777">
              <w:trPr>
                <w:trHeight w:val="1377"/>
                <w:jc w:val="right"/>
              </w:trPr>
              <w:tc>
                <w:tcPr>
                  <w:tcW w:w="2412" w:type="dxa"/>
                  <w:vAlign w:val="bottom"/>
                </w:tcPr>
                <w:p w14:paraId="32659A00" w14:textId="77777777" w:rsidR="00FA630B" w:rsidRDefault="00791AC5">
                  <w:pPr>
                    <w:pStyle w:val="SigHeading"/>
                    <w:spacing w:line="240" w:lineRule="auto"/>
                    <w:jc w:val="center"/>
                  </w:pPr>
                  <w:r>
                    <w:t>Presented By:</w:t>
                  </w:r>
                </w:p>
              </w:tc>
              <w:tc>
                <w:tcPr>
                  <w:tcW w:w="6192" w:type="dxa"/>
                  <w:vAlign w:val="bottom"/>
                </w:tcPr>
                <w:p w14:paraId="7ED1B369" w14:textId="77777777" w:rsidR="00FA630B" w:rsidRDefault="000007AF" w:rsidP="004C65DA">
                  <w:pPr>
                    <w:pStyle w:val="Signature"/>
                    <w:jc w:val="center"/>
                  </w:pPr>
                  <w:r>
                    <w:fldChar w:fldCharType="begin"/>
                  </w:r>
                  <w:r>
                    <w:instrText xml:space="preserve"> MERGEFIELD presenter \* MERGEFORMAT </w:instrText>
                  </w:r>
                  <w:r>
                    <w:fldChar w:fldCharType="separate"/>
                  </w:r>
                  <w:r w:rsidR="004C65DA">
                    <w:rPr>
                      <w:noProof/>
                    </w:rPr>
                    <w:t>«presenter»</w:t>
                  </w:r>
                  <w:r>
                    <w:rPr>
                      <w:noProof/>
                    </w:rPr>
                    <w:fldChar w:fldCharType="end"/>
                  </w:r>
                </w:p>
              </w:tc>
            </w:tr>
            <w:tr w:rsidR="00FA630B" w14:paraId="302CF7EF" w14:textId="77777777">
              <w:trPr>
                <w:trHeight w:val="1150"/>
                <w:jc w:val="right"/>
              </w:trPr>
              <w:tc>
                <w:tcPr>
                  <w:tcW w:w="2412" w:type="dxa"/>
                  <w:vAlign w:val="bottom"/>
                </w:tcPr>
                <w:p w14:paraId="26C97B54" w14:textId="77777777" w:rsidR="00FA630B" w:rsidRDefault="00791AC5">
                  <w:pPr>
                    <w:pStyle w:val="SigHeading"/>
                    <w:spacing w:line="240" w:lineRule="auto"/>
                    <w:jc w:val="center"/>
                  </w:pPr>
                  <w:r>
                    <w:t>On This Day:</w:t>
                  </w:r>
                </w:p>
              </w:tc>
              <w:tc>
                <w:tcPr>
                  <w:tcW w:w="6192" w:type="dxa"/>
                  <w:vAlign w:val="bottom"/>
                </w:tcPr>
                <w:p w14:paraId="1A8D0CB3" w14:textId="77777777" w:rsidR="00FA630B" w:rsidRDefault="000007AF" w:rsidP="004C65DA">
                  <w:pPr>
                    <w:pStyle w:val="Signature"/>
                    <w:jc w:val="center"/>
                  </w:pPr>
                  <w:r>
                    <w:fldChar w:fldCharType="begin"/>
                  </w:r>
                  <w:r>
                    <w:instrText xml:space="preserve"> MERGEFIELD created_at \* MERGEFORMAT </w:instrText>
                  </w:r>
                  <w:r>
                    <w:fldChar w:fldCharType="separate"/>
                  </w:r>
                  <w:r w:rsidR="004C65DA">
                    <w:rPr>
                      <w:noProof/>
                    </w:rPr>
                    <w:t>«created_at»</w:t>
                  </w:r>
                  <w:r>
                    <w:rPr>
                      <w:noProof/>
                    </w:rPr>
                    <w:fldChar w:fldCharType="end"/>
                  </w:r>
                </w:p>
              </w:tc>
            </w:tr>
          </w:tbl>
          <w:p w14:paraId="48305B8C" w14:textId="77777777" w:rsidR="00FA630B" w:rsidRDefault="00FA630B">
            <w:pPr>
              <w:spacing w:after="0" w:line="240" w:lineRule="auto"/>
            </w:pPr>
          </w:p>
        </w:tc>
      </w:tr>
    </w:tbl>
    <w:p w14:paraId="43970A1C" w14:textId="77777777" w:rsidR="00FA630B" w:rsidRDefault="00FA630B">
      <w:pPr>
        <w:spacing w:after="0" w:line="200" w:lineRule="exact"/>
      </w:pPr>
    </w:p>
    <w:sectPr w:rsidR="00FA630B" w:rsidSect="00791AC5">
      <w:pgSz w:w="16840" w:h="11900" w:orient="landscape"/>
      <w:pgMar w:top="2592" w:right="1584" w:bottom="720" w:left="158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314B5A4" w14:textId="77777777" w:rsidR="00EB41A3" w:rsidRDefault="00EB41A3">
      <w:pPr>
        <w:spacing w:after="0" w:line="240" w:lineRule="auto"/>
      </w:pPr>
      <w:r>
        <w:separator/>
      </w:r>
    </w:p>
  </w:endnote>
  <w:endnote w:type="continuationSeparator" w:id="0">
    <w:p w14:paraId="725F97BA" w14:textId="77777777" w:rsidR="00EB41A3" w:rsidRDefault="00EB41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Plantagenet Cherokee">
    <w:panose1 w:val="02020000000000000000"/>
    <w:charset w:val="00"/>
    <w:family w:val="auto"/>
    <w:pitch w:val="variable"/>
    <w:sig w:usb0="80000003" w:usb1="00000000" w:usb2="00001000" w:usb3="00000000" w:csb0="000001F3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Segoe Print">
    <w:altName w:val="Times New Roman"/>
    <w:charset w:val="00"/>
    <w:family w:val="auto"/>
    <w:pitch w:val="variable"/>
    <w:sig w:usb0="0000028F" w:usb1="00000000" w:usb2="00000000" w:usb3="00000000" w:csb0="000000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6D3407B" w14:textId="77777777" w:rsidR="00EB41A3" w:rsidRDefault="00EB41A3">
      <w:pPr>
        <w:spacing w:after="0" w:line="240" w:lineRule="auto"/>
      </w:pPr>
      <w:r>
        <w:separator/>
      </w:r>
    </w:p>
  </w:footnote>
  <w:footnote w:type="continuationSeparator" w:id="0">
    <w:p w14:paraId="1F422C49" w14:textId="77777777" w:rsidR="00EB41A3" w:rsidRDefault="00EB41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B2142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C52AC8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C3B2FA2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8F88E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66BCBD8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23AA86F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D3C0E69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8B2C9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FAC294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784403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0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DateAndTime/>
  <w:proofState w:spelling="clean" w:grammar="clean"/>
  <w:attachedTemplate r:id="rId1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41A3"/>
    <w:rsid w:val="000007AF"/>
    <w:rsid w:val="004C65DA"/>
    <w:rsid w:val="00791AC5"/>
    <w:rsid w:val="00EB41A3"/>
    <w:rsid w:val="00FA6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00CD30A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color w:val="262626" w:themeColor="text1" w:themeTint="D9"/>
        <w:sz w:val="26"/>
        <w:szCs w:val="26"/>
        <w:lang w:val="en-US" w:eastAsia="ja-JP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uiPriority="9" w:qFormat="1"/>
    <w:lsdException w:name="heading 2" w:uiPriority="9" w:qFormat="1"/>
    <w:lsdException w:name="heading 3" w:uiPriority="9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unhideWhenUsed="0" w:qFormat="1"/>
    <w:lsdException w:name="Signature" w:qFormat="1"/>
    <w:lsdException w:name="Default Paragraph Font" w:uiPriority="1"/>
    <w:lsdException w:name="Subtitle" w:uiPriority="20" w:qFormat="1"/>
    <w:lsdException w:name="Strong" w:uiPriority="22" w:unhideWhenUsed="0" w:qFormat="1"/>
    <w:lsdException w:name="Emphasis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uiPriority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unhideWhenUsed="0" w:qFormat="1"/>
    <w:lsdException w:name="Quote" w:uiPriority="29" w:unhideWhenUsed="0" w:qFormat="1"/>
    <w:lsdException w:name="Intense Quote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semiHidden/>
    <w:unhideWhenUsed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36230" w:themeColor="accent2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36230" w:themeColor="accent2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me">
    <w:name w:val="Name"/>
    <w:basedOn w:val="Normal"/>
    <w:uiPriority w:val="1"/>
    <w:qFormat/>
    <w:pPr>
      <w:pBdr>
        <w:bottom w:val="single" w:sz="8" w:space="1" w:color="A18F8F" w:themeColor="text2" w:themeTint="99"/>
      </w:pBdr>
      <w:spacing w:before="300" w:line="240" w:lineRule="auto"/>
    </w:pPr>
    <w:rPr>
      <w:sz w:val="114"/>
      <w:szCs w:val="114"/>
    </w:rPr>
  </w:style>
  <w:style w:type="paragraph" w:styleId="Signature">
    <w:name w:val="Signature"/>
    <w:basedOn w:val="Normal"/>
    <w:link w:val="SignatureChar"/>
    <w:uiPriority w:val="1"/>
    <w:unhideWhenUsed/>
    <w:qFormat/>
    <w:pPr>
      <w:spacing w:after="0" w:line="240" w:lineRule="auto"/>
      <w:ind w:left="432"/>
      <w:jc w:val="left"/>
    </w:pPr>
    <w:rPr>
      <w:rFonts w:ascii="Segoe Print" w:hAnsi="Segoe Print"/>
    </w:rPr>
  </w:style>
  <w:style w:type="character" w:customStyle="1" w:styleId="SignatureChar">
    <w:name w:val="Signature Char"/>
    <w:basedOn w:val="DefaultParagraphFont"/>
    <w:link w:val="Signature"/>
    <w:uiPriority w:val="1"/>
    <w:rPr>
      <w:rFonts w:ascii="Segoe Print" w:hAnsi="Segoe Print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262626" w:themeColor="text1" w:themeTint="D9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"/>
    <w:unhideWhenUsed/>
    <w:qFormat/>
    <w:pPr>
      <w:spacing w:after="1000" w:line="240" w:lineRule="auto"/>
    </w:pPr>
    <w:rPr>
      <w:rFonts w:asciiTheme="majorHAnsi" w:eastAsiaTheme="majorEastAsia" w:hAnsiTheme="majorHAnsi" w:cstheme="majorBidi"/>
      <w:b/>
      <w:bCs/>
      <w:caps/>
      <w:sz w:val="68"/>
      <w:szCs w:val="68"/>
      <w14:textOutline w14:w="12700" w14:cap="sq" w14:cmpd="sng" w14:algn="ctr">
        <w14:solidFill>
          <w14:schemeClr w14:val="tx1">
            <w14:lumMod w14:val="85000"/>
            <w14:lumOff w14:val="15000"/>
          </w14:schemeClr>
        </w14:solidFill>
        <w14:prstDash w14:val="solid"/>
        <w14:miter w14:lim="800000"/>
      </w14:textOutline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bCs/>
      <w:caps/>
      <w:sz w:val="68"/>
      <w:szCs w:val="68"/>
      <w14:textOutline w14:w="12700" w14:cap="sq" w14:cmpd="sng" w14:algn="ctr">
        <w14:solidFill>
          <w14:schemeClr w14:val="tx1">
            <w14:lumMod w14:val="85000"/>
            <w14:lumOff w14:val="15000"/>
          </w14:schemeClr>
        </w14:solidFill>
        <w14:prstDash w14:val="solid"/>
        <w14:miter w14:lim="800000"/>
      </w14:textOutline>
    </w:rPr>
  </w:style>
  <w:style w:type="paragraph" w:customStyle="1" w:styleId="Organization">
    <w:name w:val="Organization"/>
    <w:basedOn w:val="Normal"/>
    <w:uiPriority w:val="1"/>
    <w:qFormat/>
    <w:pPr>
      <w:spacing w:before="200" w:line="240" w:lineRule="auto"/>
    </w:pPr>
    <w:rPr>
      <w:caps/>
      <w:sz w:val="66"/>
      <w:szCs w:val="66"/>
    </w:rPr>
  </w:style>
  <w:style w:type="paragraph" w:customStyle="1" w:styleId="SigHeading">
    <w:name w:val="Sig Heading"/>
    <w:basedOn w:val="Normal"/>
    <w:next w:val="Normal"/>
    <w:uiPriority w:val="1"/>
    <w:qFormat/>
    <w:pPr>
      <w:spacing w:before="160" w:after="0"/>
      <w:jc w:val="left"/>
    </w:pPr>
    <w:rPr>
      <w:caps/>
    </w:rPr>
  </w:style>
  <w:style w:type="character" w:customStyle="1" w:styleId="Heading1Char">
    <w:name w:val="Heading 1 Char"/>
    <w:basedOn w:val="DefaultParagraphFont"/>
    <w:link w:val="Heading1"/>
    <w:uiPriority w:val="9"/>
    <w:semiHidden/>
    <w:rPr>
      <w:rFonts w:asciiTheme="majorHAnsi" w:eastAsiaTheme="majorEastAsia" w:hAnsiTheme="majorHAnsi" w:cstheme="majorBidi"/>
      <w:color w:val="236230" w:themeColor="accent2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36230" w:themeColor="accent2" w:themeShade="BF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color w:val="262626" w:themeColor="text1" w:themeTint="D9"/>
        <w:sz w:val="26"/>
        <w:szCs w:val="26"/>
        <w:lang w:val="en-US" w:eastAsia="ja-JP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uiPriority="9" w:qFormat="1"/>
    <w:lsdException w:name="heading 2" w:uiPriority="9" w:qFormat="1"/>
    <w:lsdException w:name="heading 3" w:uiPriority="9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unhideWhenUsed="0" w:qFormat="1"/>
    <w:lsdException w:name="Signature" w:qFormat="1"/>
    <w:lsdException w:name="Default Paragraph Font" w:uiPriority="1"/>
    <w:lsdException w:name="Subtitle" w:uiPriority="20" w:qFormat="1"/>
    <w:lsdException w:name="Strong" w:uiPriority="22" w:unhideWhenUsed="0" w:qFormat="1"/>
    <w:lsdException w:name="Emphasis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uiPriority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unhideWhenUsed="0" w:qFormat="1"/>
    <w:lsdException w:name="Quote" w:uiPriority="29" w:unhideWhenUsed="0" w:qFormat="1"/>
    <w:lsdException w:name="Intense Quote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semiHidden/>
    <w:unhideWhenUsed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36230" w:themeColor="accent2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36230" w:themeColor="accent2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me">
    <w:name w:val="Name"/>
    <w:basedOn w:val="Normal"/>
    <w:uiPriority w:val="1"/>
    <w:qFormat/>
    <w:pPr>
      <w:pBdr>
        <w:bottom w:val="single" w:sz="8" w:space="1" w:color="A18F8F" w:themeColor="text2" w:themeTint="99"/>
      </w:pBdr>
      <w:spacing w:before="300" w:line="240" w:lineRule="auto"/>
    </w:pPr>
    <w:rPr>
      <w:sz w:val="114"/>
      <w:szCs w:val="114"/>
    </w:rPr>
  </w:style>
  <w:style w:type="paragraph" w:styleId="Signature">
    <w:name w:val="Signature"/>
    <w:basedOn w:val="Normal"/>
    <w:link w:val="SignatureChar"/>
    <w:uiPriority w:val="1"/>
    <w:unhideWhenUsed/>
    <w:qFormat/>
    <w:pPr>
      <w:spacing w:after="0" w:line="240" w:lineRule="auto"/>
      <w:ind w:left="432"/>
      <w:jc w:val="left"/>
    </w:pPr>
    <w:rPr>
      <w:rFonts w:ascii="Segoe Print" w:hAnsi="Segoe Print"/>
    </w:rPr>
  </w:style>
  <w:style w:type="character" w:customStyle="1" w:styleId="SignatureChar">
    <w:name w:val="Signature Char"/>
    <w:basedOn w:val="DefaultParagraphFont"/>
    <w:link w:val="Signature"/>
    <w:uiPriority w:val="1"/>
    <w:rPr>
      <w:rFonts w:ascii="Segoe Print" w:hAnsi="Segoe Print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262626" w:themeColor="text1" w:themeTint="D9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"/>
    <w:unhideWhenUsed/>
    <w:qFormat/>
    <w:pPr>
      <w:spacing w:after="1000" w:line="240" w:lineRule="auto"/>
    </w:pPr>
    <w:rPr>
      <w:rFonts w:asciiTheme="majorHAnsi" w:eastAsiaTheme="majorEastAsia" w:hAnsiTheme="majorHAnsi" w:cstheme="majorBidi"/>
      <w:b/>
      <w:bCs/>
      <w:caps/>
      <w:sz w:val="68"/>
      <w:szCs w:val="68"/>
      <w14:textOutline w14:w="12700" w14:cap="sq" w14:cmpd="sng" w14:algn="ctr">
        <w14:solidFill>
          <w14:schemeClr w14:val="tx1">
            <w14:lumMod w14:val="85000"/>
            <w14:lumOff w14:val="15000"/>
          </w14:schemeClr>
        </w14:solidFill>
        <w14:prstDash w14:val="solid"/>
        <w14:miter w14:lim="800000"/>
      </w14:textOutline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bCs/>
      <w:caps/>
      <w:sz w:val="68"/>
      <w:szCs w:val="68"/>
      <w14:textOutline w14:w="12700" w14:cap="sq" w14:cmpd="sng" w14:algn="ctr">
        <w14:solidFill>
          <w14:schemeClr w14:val="tx1">
            <w14:lumMod w14:val="85000"/>
            <w14:lumOff w14:val="15000"/>
          </w14:schemeClr>
        </w14:solidFill>
        <w14:prstDash w14:val="solid"/>
        <w14:miter w14:lim="800000"/>
      </w14:textOutline>
    </w:rPr>
  </w:style>
  <w:style w:type="paragraph" w:customStyle="1" w:styleId="Organization">
    <w:name w:val="Organization"/>
    <w:basedOn w:val="Normal"/>
    <w:uiPriority w:val="1"/>
    <w:qFormat/>
    <w:pPr>
      <w:spacing w:before="200" w:line="240" w:lineRule="auto"/>
    </w:pPr>
    <w:rPr>
      <w:caps/>
      <w:sz w:val="66"/>
      <w:szCs w:val="66"/>
    </w:rPr>
  </w:style>
  <w:style w:type="paragraph" w:customStyle="1" w:styleId="SigHeading">
    <w:name w:val="Sig Heading"/>
    <w:basedOn w:val="Normal"/>
    <w:next w:val="Normal"/>
    <w:uiPriority w:val="1"/>
    <w:qFormat/>
    <w:pPr>
      <w:spacing w:before="160" w:after="0"/>
      <w:jc w:val="left"/>
    </w:pPr>
    <w:rPr>
      <w:caps/>
    </w:rPr>
  </w:style>
  <w:style w:type="character" w:customStyle="1" w:styleId="Heading1Char">
    <w:name w:val="Heading 1 Char"/>
    <w:basedOn w:val="DefaultParagraphFont"/>
    <w:link w:val="Heading1"/>
    <w:uiPriority w:val="9"/>
    <w:semiHidden/>
    <w:rPr>
      <w:rFonts w:asciiTheme="majorHAnsi" w:eastAsiaTheme="majorEastAsia" w:hAnsiTheme="majorHAnsi" w:cstheme="majorBidi"/>
      <w:color w:val="236230" w:themeColor="accent2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36230" w:themeColor="accent2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endnotes" Target="endnotes.xml"/><Relationship Id="rId20" Type="http://schemas.openxmlformats.org/officeDocument/2006/relationships/fontTable" Target="fontTable.xml"/><Relationship Id="rId21" Type="http://schemas.openxmlformats.org/officeDocument/2006/relationships/glossaryDocument" Target="glossary/document.xml"/><Relationship Id="rId22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30.png"/><Relationship Id="rId15" Type="http://schemas.openxmlformats.org/officeDocument/2006/relationships/image" Target="media/image40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Users:johnd:Downloads:TS104040169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B1E985F19C8FE4389CFC962D7DE10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A796CD-00DB-AD46-9838-C62C5C82FE20}"/>
      </w:docPartPr>
      <w:docPartBody>
        <w:p w:rsidR="00801B58" w:rsidRDefault="00801B58">
          <w:pPr>
            <w:pStyle w:val="1B1E985F19C8FE4389CFC962D7DE103A"/>
          </w:pPr>
          <w:r>
            <w:t>is hereby recognized as this season’s Most Improved Player for phenomenal participation on</w:t>
          </w:r>
        </w:p>
      </w:docPartBody>
    </w:docPart>
    <w:docPart>
      <w:docPartPr>
        <w:name w:val="00A79E34252C1442B343BCC4F77182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E0F93B-B364-AE42-A239-9EDB20A23C30}"/>
      </w:docPartPr>
      <w:docPartBody>
        <w:p w:rsidR="00801B58" w:rsidRDefault="00801B58">
          <w:pPr>
            <w:pStyle w:val="00A79E34252C1442B343BCC4F77182B8"/>
          </w:pPr>
          <w:r>
            <w:rPr>
              <w:rStyle w:val="PlaceholderText"/>
            </w:rPr>
            <w:t>Choose a building block.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Plantagenet Cherokee">
    <w:panose1 w:val="02020000000000000000"/>
    <w:charset w:val="00"/>
    <w:family w:val="auto"/>
    <w:pitch w:val="variable"/>
    <w:sig w:usb0="80000003" w:usb1="00000000" w:usb2="00001000" w:usb3="00000000" w:csb0="000001F3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Segoe Print">
    <w:altName w:val="Times New Roman"/>
    <w:charset w:val="00"/>
    <w:family w:val="auto"/>
    <w:pitch w:val="variable"/>
    <w:sig w:usb0="0000028F" w:usb1="00000000" w:usb2="00000000" w:usb3="00000000" w:csb0="000000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1B58"/>
    <w:rsid w:val="00801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CBEFACAF742D246B9F74D049F8D9486">
    <w:name w:val="9CBEFACAF742D246B9F74D049F8D9486"/>
  </w:style>
  <w:style w:type="paragraph" w:customStyle="1" w:styleId="1B1E985F19C8FE4389CFC962D7DE103A">
    <w:name w:val="1B1E985F19C8FE4389CFC962D7DE103A"/>
  </w:style>
  <w:style w:type="paragraph" w:customStyle="1" w:styleId="AFFC9EEDD9E08E4E933BFBD1A0774477">
    <w:name w:val="AFFC9EEDD9E08E4E933BFBD1A0774477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00A79E34252C1442B343BCC4F77182B8">
    <w:name w:val="00A79E34252C1442B343BCC4F77182B8"/>
  </w:style>
  <w:style w:type="paragraph" w:customStyle="1" w:styleId="CD12ED1BB5A9FB4D82F8571074D0B019">
    <w:name w:val="CD12ED1BB5A9FB4D82F8571074D0B019"/>
  </w:style>
  <w:style w:type="paragraph" w:customStyle="1" w:styleId="33D3FC99CAD983468381B516019CB991">
    <w:name w:val="33D3FC99CAD983468381B516019CB991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CBEFACAF742D246B9F74D049F8D9486">
    <w:name w:val="9CBEFACAF742D246B9F74D049F8D9486"/>
  </w:style>
  <w:style w:type="paragraph" w:customStyle="1" w:styleId="1B1E985F19C8FE4389CFC962D7DE103A">
    <w:name w:val="1B1E985F19C8FE4389CFC962D7DE103A"/>
  </w:style>
  <w:style w:type="paragraph" w:customStyle="1" w:styleId="AFFC9EEDD9E08E4E933BFBD1A0774477">
    <w:name w:val="AFFC9EEDD9E08E4E933BFBD1A0774477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00A79E34252C1442B343BCC4F77182B8">
    <w:name w:val="00A79E34252C1442B343BCC4F77182B8"/>
  </w:style>
  <w:style w:type="paragraph" w:customStyle="1" w:styleId="CD12ED1BB5A9FB4D82F8571074D0B019">
    <w:name w:val="CD12ED1BB5A9FB4D82F8571074D0B019"/>
  </w:style>
  <w:style w:type="paragraph" w:customStyle="1" w:styleId="33D3FC99CAD983468381B516019CB991">
    <w:name w:val="33D3FC99CAD983468381B516019CB99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MVP">
      <a:dk1>
        <a:sysClr val="windowText" lastClr="000000"/>
      </a:dk1>
      <a:lt1>
        <a:sysClr val="window" lastClr="FFFFFF"/>
      </a:lt1>
      <a:dk2>
        <a:srgbClr val="5C4D4D"/>
      </a:dk2>
      <a:lt2>
        <a:srgbClr val="F2F2F2"/>
      </a:lt2>
      <a:accent1>
        <a:srgbClr val="8B0E04"/>
      </a:accent1>
      <a:accent2>
        <a:srgbClr val="2F8440"/>
      </a:accent2>
      <a:accent3>
        <a:srgbClr val="006AB2"/>
      </a:accent3>
      <a:accent4>
        <a:srgbClr val="DE5823"/>
      </a:accent4>
      <a:accent5>
        <a:srgbClr val="653A95"/>
      </a:accent5>
      <a:accent6>
        <a:srgbClr val="F7B239"/>
      </a:accent6>
      <a:hlink>
        <a:srgbClr val="006AB2"/>
      </a:hlink>
      <a:folHlink>
        <a:srgbClr val="653A95"/>
      </a:folHlink>
    </a:clrScheme>
    <a:fontScheme name="Award certificates - T3">
      <a:majorFont>
        <a:latin typeface="Century Gothic"/>
        <a:ea typeface=""/>
        <a:cs typeface=""/>
      </a:majorFont>
      <a:minorFont>
        <a:latin typeface="Plantagenet Cherokee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312FC6-A41E-4C7B-9850-F0239BB5A76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DCAA8B0-88A4-804B-9F6F-7BB110A288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TS104040169.dotx</Template>
  <TotalTime>4</TotalTime>
  <Pages>1</Pages>
  <Words>53</Words>
  <Characters>308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John D'Agostino</dc:creator>
  <cp:keywords/>
  <cp:lastModifiedBy>John D'Agostino</cp:lastModifiedBy>
  <cp:revision>4</cp:revision>
  <dcterms:created xsi:type="dcterms:W3CDTF">2014-04-08T00:03:00Z</dcterms:created>
  <dcterms:modified xsi:type="dcterms:W3CDTF">2014-04-08T00:11:00Z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TC028051429991</vt:lpwstr>
  </property>
</Properties>
</file>